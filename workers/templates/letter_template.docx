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670" w:type="dxa"/>
        <w:tblBorders>
          <w:top w:val="none" w:sz="0" w:space="0" w:color="auto"/>
          <w:bottom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70"/>
      </w:tblGrid>
      <w:tr w:rsidR="00087C32" w:rsidRPr="00294FD1" w14:paraId="2AA4AC6A" w14:textId="77777777" w:rsidTr="1018852D">
        <w:trPr>
          <w:trHeight w:val="300"/>
        </w:trPr>
        <w:tc>
          <w:tcPr>
            <w:tcW w:w="5670" w:type="dxa"/>
          </w:tcPr>
          <w:p w14:paraId="7D1C11F7" w14:textId="77777777" w:rsidR="00BD68C2" w:rsidRDefault="00EA6C18" w:rsidP="002B596D"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${address}</w:t>
            </w:r>
          </w:p>
          <w:p w14:paraId="02C71607" w14:textId="5D098244" w:rsidR="004A31FE" w:rsidRPr="00294FD1" w:rsidRDefault="004A31FE" w:rsidP="002B596D">
            <w:pPr>
              <w:pStyle w:val="NoSpacing"/>
              <w:rPr>
                <w:rFonts w:cstheme="minorHAnsi"/>
                <w:szCs w:val="20"/>
              </w:rPr>
            </w:pPr>
          </w:p>
        </w:tc>
      </w:tr>
      <w:tr w:rsidR="00087C32" w:rsidRPr="00294FD1" w14:paraId="158F5280" w14:textId="77777777" w:rsidTr="0004588B">
        <w:trPr>
          <w:trHeight w:val="38"/>
        </w:trPr>
        <w:tc>
          <w:tcPr>
            <w:tcW w:w="5670" w:type="dxa"/>
          </w:tcPr>
          <w:p w14:paraId="0A7715E3" w14:textId="404B0F5A" w:rsidR="00087C32" w:rsidRPr="006E7002" w:rsidRDefault="00047A14" w:rsidP="005615D1">
            <w:pPr>
              <w:pStyle w:val="NoSpacing"/>
              <w:spacing w:line="240" w:lineRule="auto"/>
              <w:rPr>
                <w:b/>
                <w:bCs/>
              </w:rPr>
            </w:pPr>
            <w:r w:rsidRPr="1018852D">
              <w:rPr>
                <w:b/>
                <w:bCs/>
              </w:rPr>
              <w:t>Our ref:</w:t>
            </w:r>
            <w:r w:rsidR="0000087D" w:rsidRPr="1018852D">
              <w:rPr>
                <w:b/>
                <w:bCs/>
              </w:rPr>
              <w:t xml:space="preserve"> </w:t>
            </w:r>
            <w:r w:rsidR="00EA6C18">
              <w:rPr>
                <w:b/>
                <w:bCs/>
              </w:rPr>
              <w:t>${our_ref}</w:t>
            </w:r>
          </w:p>
        </w:tc>
      </w:tr>
      <w:tr w:rsidR="00087C32" w:rsidRPr="00294FD1" w14:paraId="1D32BC80" w14:textId="77777777" w:rsidTr="1018852D">
        <w:trPr>
          <w:trHeight w:val="300"/>
        </w:trPr>
        <w:tc>
          <w:tcPr>
            <w:tcW w:w="5670" w:type="dxa"/>
          </w:tcPr>
          <w:p w14:paraId="365CB258" w14:textId="7A500250" w:rsidR="00087C32" w:rsidRPr="006E7002" w:rsidRDefault="00CC6379" w:rsidP="005615D1">
            <w:pPr>
              <w:pStyle w:val="NoSpacing"/>
              <w:spacing w:line="240" w:lineRule="auto"/>
              <w:rPr>
                <w:rFonts w:cstheme="minorHAnsi"/>
                <w:b/>
                <w:bCs/>
                <w:szCs w:val="20"/>
              </w:rPr>
            </w:pPr>
            <w:bookmarkStart w:id="0" w:name="Yourref"/>
            <w:bookmarkEnd w:id="0"/>
            <w:r w:rsidRPr="006E7002">
              <w:rPr>
                <w:rFonts w:cstheme="minorHAnsi"/>
                <w:b/>
                <w:bCs/>
                <w:szCs w:val="20"/>
              </w:rPr>
              <w:t>Your ref:</w:t>
            </w:r>
            <w:r w:rsidR="006E7002">
              <w:rPr>
                <w:rFonts w:cstheme="minorHAnsi"/>
                <w:b/>
                <w:bCs/>
                <w:szCs w:val="20"/>
              </w:rPr>
              <w:t xml:space="preserve"> </w:t>
            </w:r>
            <w:r w:rsidR="00EA6C18">
              <w:rPr>
                <w:rFonts w:cstheme="minorHAnsi"/>
                <w:b/>
                <w:bCs/>
                <w:szCs w:val="20"/>
              </w:rPr>
              <w:t>${your_ref}</w:t>
            </w:r>
          </w:p>
        </w:tc>
      </w:tr>
      <w:tr w:rsidR="0059376D" w:rsidRPr="00294FD1" w14:paraId="76EF8410" w14:textId="77777777" w:rsidTr="1018852D">
        <w:trPr>
          <w:trHeight w:val="300"/>
        </w:trPr>
        <w:tc>
          <w:tcPr>
            <w:tcW w:w="5670" w:type="dxa"/>
          </w:tcPr>
          <w:p w14:paraId="419E74B1" w14:textId="79591D42" w:rsidR="006E7002" w:rsidRPr="006E7002" w:rsidRDefault="00EA6C18" w:rsidP="517A3421">
            <w:pPr>
              <w:pStyle w:val="NoSpacing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${date}</w:t>
            </w:r>
          </w:p>
        </w:tc>
      </w:tr>
    </w:tbl>
    <w:p w14:paraId="636934A6" w14:textId="77777777" w:rsidR="00D72BDB" w:rsidRDefault="00D72BDB" w:rsidP="7E85E964">
      <w:pPr>
        <w:spacing w:after="0" w:line="240" w:lineRule="auto"/>
        <w:rPr>
          <w:rFonts w:eastAsia="Calibri" w:cstheme="minorHAnsi"/>
          <w:color w:val="000000" w:themeColor="accent5"/>
          <w:szCs w:val="20"/>
        </w:rPr>
      </w:pPr>
      <w:bookmarkStart w:id="1" w:name="Title"/>
      <w:bookmarkEnd w:id="1"/>
    </w:p>
    <w:p w14:paraId="08AC6909" w14:textId="77777777" w:rsidR="005615D1" w:rsidRPr="00294FD1" w:rsidRDefault="005615D1" w:rsidP="7E85E964">
      <w:pPr>
        <w:spacing w:after="0" w:line="240" w:lineRule="auto"/>
        <w:rPr>
          <w:rFonts w:eastAsia="Calibri" w:cstheme="minorHAnsi"/>
          <w:color w:val="000000" w:themeColor="accent5"/>
          <w:szCs w:val="20"/>
        </w:rPr>
      </w:pPr>
    </w:p>
    <w:p w14:paraId="47FA59ED" w14:textId="10AEC45C" w:rsidR="002B596D" w:rsidRPr="00EA6C18" w:rsidRDefault="00E23AB9" w:rsidP="00EA6C18">
      <w:r>
        <w:t>$</w:t>
      </w:r>
      <w:r w:rsidR="00B476F5">
        <w:t>{</w:t>
      </w:r>
      <w:r>
        <w:t>salutation}</w:t>
      </w:r>
    </w:p>
    <w:p w14:paraId="1E1051BA" w14:textId="7501E8D8" w:rsidR="00EA6C18" w:rsidRPr="005615D1" w:rsidRDefault="00EA6C18" w:rsidP="005615D1">
      <w:pPr>
        <w:pStyle w:val="Heading1"/>
      </w:pPr>
      <w:r w:rsidRPr="005615D1">
        <w:t>${heading}</w:t>
      </w:r>
    </w:p>
    <w:p w14:paraId="6B833F1D" w14:textId="77777777" w:rsidR="00DB0B21" w:rsidRDefault="00EA6C18" w:rsidP="00E23AB9">
      <w:r>
        <w:t>${text}</w:t>
      </w:r>
    </w:p>
    <w:p w14:paraId="496C43D2" w14:textId="3DC93857" w:rsidR="1018852D" w:rsidRDefault="00EA6C18" w:rsidP="00E23AB9">
      <w:r>
        <w:t>${</w:t>
      </w:r>
      <w:r w:rsidR="00E23AB9">
        <w:t>sign_off</w:t>
      </w:r>
      <w:r>
        <w:t>}</w:t>
      </w:r>
    </w:p>
    <w:p w14:paraId="1AE5DD1F" w14:textId="77777777" w:rsidR="00AD7854" w:rsidRPr="00E23AB9" w:rsidRDefault="00AD7854" w:rsidP="00E23AB9"/>
    <w:p w14:paraId="3E66B364" w14:textId="482838B4" w:rsidR="3D35E418" w:rsidRPr="00283082" w:rsidRDefault="3D35E418" w:rsidP="1018852D">
      <w:pPr>
        <w:spacing w:after="0" w:line="240" w:lineRule="auto"/>
        <w:rPr>
          <w:rFonts w:ascii="Arial" w:eastAsia="Times New Roman" w:hAnsi="Arial" w:cs="Arial"/>
          <w:b/>
          <w:bCs/>
          <w:lang w:eastAsia="en-GB"/>
        </w:rPr>
      </w:pPr>
      <w:r w:rsidRPr="00283082">
        <w:rPr>
          <w:rFonts w:ascii="Arial" w:eastAsia="Times New Roman" w:hAnsi="Arial" w:cs="Arial"/>
          <w:b/>
          <w:bCs/>
          <w:lang w:eastAsia="en-GB"/>
        </w:rPr>
        <w:t>Newmark</w:t>
      </w:r>
    </w:p>
    <w:p w14:paraId="3EAF1F5C" w14:textId="1FFC21C0" w:rsidR="003D644B" w:rsidRDefault="003D644B" w:rsidP="003D644B">
      <w:pPr>
        <w:spacing w:after="0" w:line="240" w:lineRule="auto"/>
        <w:rPr>
          <w:rFonts w:ascii="Calibri" w:hAnsi="Calibri" w:cs="Calibri"/>
        </w:rPr>
      </w:pPr>
    </w:p>
    <w:p w14:paraId="09F106B8" w14:textId="325BF8AB" w:rsidR="00EA6C18" w:rsidRPr="00EA6C18" w:rsidRDefault="009E2DAD" w:rsidP="003D644B">
      <w:pPr>
        <w:spacing w:after="0" w:line="240" w:lineRule="auto"/>
        <w:rPr>
          <w:rFonts w:asciiTheme="majorHAnsi" w:hAnsiTheme="majorHAnsi" w:cstheme="majorHAnsi"/>
          <w:sz w:val="18"/>
          <w:szCs w:val="20"/>
        </w:rPr>
      </w:pPr>
      <w:r>
        <w:rPr>
          <w:rFonts w:asciiTheme="majorHAnsi" w:hAnsiTheme="majorHAnsi" w:cstheme="majorHAnsi"/>
          <w:sz w:val="18"/>
          <w:szCs w:val="20"/>
        </w:rPr>
        <w:t xml:space="preserve">Email:  </w:t>
      </w:r>
      <w:r>
        <w:rPr>
          <w:rFonts w:asciiTheme="majorHAnsi" w:hAnsiTheme="majorHAnsi" w:cstheme="majorHAnsi"/>
          <w:sz w:val="18"/>
          <w:szCs w:val="20"/>
        </w:rPr>
        <w:tab/>
      </w:r>
      <w:r w:rsidR="00EA6C18" w:rsidRPr="00EA6C18">
        <w:rPr>
          <w:rFonts w:asciiTheme="majorHAnsi" w:hAnsiTheme="majorHAnsi" w:cstheme="majorHAnsi"/>
          <w:sz w:val="18"/>
          <w:szCs w:val="20"/>
        </w:rPr>
        <w:t>${email}</w:t>
      </w:r>
    </w:p>
    <w:p w14:paraId="3ED68175" w14:textId="372C1CDC" w:rsidR="00EA6C18" w:rsidRPr="00EA6C18" w:rsidRDefault="009E2DAD" w:rsidP="003D644B">
      <w:pPr>
        <w:spacing w:after="0" w:line="240" w:lineRule="auto"/>
        <w:rPr>
          <w:rFonts w:asciiTheme="majorHAnsi" w:hAnsiTheme="majorHAnsi" w:cstheme="majorHAnsi"/>
          <w:sz w:val="18"/>
          <w:szCs w:val="20"/>
        </w:rPr>
      </w:pPr>
      <w:r>
        <w:rPr>
          <w:rFonts w:asciiTheme="majorHAnsi" w:hAnsiTheme="majorHAnsi" w:cstheme="majorHAnsi"/>
          <w:sz w:val="18"/>
          <w:szCs w:val="20"/>
        </w:rPr>
        <w:t>Mobile:</w:t>
      </w:r>
      <w:r>
        <w:rPr>
          <w:rFonts w:asciiTheme="majorHAnsi" w:hAnsiTheme="majorHAnsi" w:cstheme="majorHAnsi"/>
          <w:sz w:val="18"/>
          <w:szCs w:val="20"/>
        </w:rPr>
        <w:tab/>
      </w:r>
      <w:r w:rsidR="00EA6C18" w:rsidRPr="00EA6C18">
        <w:rPr>
          <w:rFonts w:asciiTheme="majorHAnsi" w:hAnsiTheme="majorHAnsi" w:cstheme="majorHAnsi"/>
          <w:sz w:val="18"/>
          <w:szCs w:val="20"/>
        </w:rPr>
        <w:t>${phone_no}</w:t>
      </w:r>
    </w:p>
    <w:p w14:paraId="5F52D660" w14:textId="6755D2F5" w:rsidR="003D644B" w:rsidRPr="00591478" w:rsidRDefault="003D644B" w:rsidP="003D644B">
      <w:pPr>
        <w:spacing w:after="0" w:line="240" w:lineRule="auto"/>
        <w:rPr>
          <w:rFonts w:ascii="Calibri" w:hAnsi="Calibri" w:cs="Calibri"/>
        </w:rPr>
      </w:pPr>
    </w:p>
    <w:p w14:paraId="6EE7DADE" w14:textId="77777777" w:rsidR="00890291" w:rsidRPr="00591478" w:rsidRDefault="00890291" w:rsidP="003D644B">
      <w:pPr>
        <w:spacing w:after="0" w:line="240" w:lineRule="auto"/>
        <w:rPr>
          <w:rFonts w:ascii="Calibri" w:hAnsi="Calibri" w:cs="Calibri"/>
        </w:rPr>
      </w:pPr>
    </w:p>
    <w:p w14:paraId="5AD91B8F" w14:textId="77777777" w:rsidR="003C0494" w:rsidRDefault="003C0494" w:rsidP="004D0D6B">
      <w:pPr>
        <w:pStyle w:val="Signoffline3"/>
        <w:rPr>
          <w:rFonts w:ascii="Calibri" w:hAnsi="Calibri" w:cs="Calibri"/>
        </w:rPr>
      </w:pPr>
    </w:p>
    <w:p w14:paraId="51D59ACD" w14:textId="77777777" w:rsidR="003C0494" w:rsidRDefault="003C0494" w:rsidP="004D0D6B">
      <w:pPr>
        <w:pStyle w:val="Signoffline3"/>
        <w:rPr>
          <w:rFonts w:ascii="Calibri" w:hAnsi="Calibri" w:cs="Calibri"/>
        </w:rPr>
      </w:pPr>
    </w:p>
    <w:p w14:paraId="4C0C16B5" w14:textId="77777777" w:rsidR="003C0494" w:rsidRDefault="003C0494" w:rsidP="004D0D6B">
      <w:pPr>
        <w:pStyle w:val="Signoffline3"/>
        <w:rPr>
          <w:rFonts w:ascii="Calibri" w:hAnsi="Calibri" w:cs="Calibri"/>
        </w:rPr>
      </w:pPr>
    </w:p>
    <w:p w14:paraId="73577404" w14:textId="77777777" w:rsidR="003C0494" w:rsidRDefault="003C0494" w:rsidP="004D0D6B">
      <w:pPr>
        <w:pStyle w:val="Signoffline3"/>
        <w:rPr>
          <w:rFonts w:ascii="Calibri" w:hAnsi="Calibri" w:cs="Calibri"/>
        </w:rPr>
      </w:pPr>
    </w:p>
    <w:p w14:paraId="20A7815E" w14:textId="77777777" w:rsidR="003C0494" w:rsidRDefault="003C0494" w:rsidP="004D0D6B">
      <w:pPr>
        <w:pStyle w:val="Signoffline3"/>
        <w:rPr>
          <w:rFonts w:ascii="Calibri" w:hAnsi="Calibri" w:cs="Calibri"/>
        </w:rPr>
      </w:pPr>
    </w:p>
    <w:p w14:paraId="26088E30" w14:textId="77777777" w:rsidR="003C0494" w:rsidRDefault="003C0494" w:rsidP="004D0D6B">
      <w:pPr>
        <w:pStyle w:val="Signoffline3"/>
        <w:rPr>
          <w:rFonts w:ascii="Calibri" w:hAnsi="Calibri" w:cs="Calibri"/>
        </w:rPr>
      </w:pPr>
    </w:p>
    <w:p w14:paraId="3F535CFB" w14:textId="77777777" w:rsidR="00F264B1" w:rsidRDefault="00F264B1" w:rsidP="004D0D6B">
      <w:pPr>
        <w:pStyle w:val="Signoffline3"/>
        <w:rPr>
          <w:rFonts w:ascii="Calibri" w:hAnsi="Calibri" w:cs="Calibri"/>
        </w:rPr>
      </w:pPr>
    </w:p>
    <w:p w14:paraId="7BA72333" w14:textId="77777777" w:rsidR="00F264B1" w:rsidRDefault="00F264B1" w:rsidP="004D0D6B">
      <w:pPr>
        <w:pStyle w:val="Signoffline3"/>
        <w:rPr>
          <w:rFonts w:ascii="Calibri" w:hAnsi="Calibri" w:cs="Calibri"/>
        </w:rPr>
      </w:pPr>
    </w:p>
    <w:p w14:paraId="18AD76B8" w14:textId="77777777" w:rsidR="00F264B1" w:rsidRDefault="00F264B1" w:rsidP="004D0D6B">
      <w:pPr>
        <w:pStyle w:val="Signoffline3"/>
        <w:rPr>
          <w:rFonts w:ascii="Calibri" w:hAnsi="Calibri" w:cs="Calibri"/>
        </w:rPr>
      </w:pPr>
    </w:p>
    <w:p w14:paraId="703FAEFF" w14:textId="77777777" w:rsidR="00F264B1" w:rsidRDefault="00F264B1" w:rsidP="004D0D6B">
      <w:pPr>
        <w:pStyle w:val="Signoffline3"/>
        <w:rPr>
          <w:rFonts w:ascii="Calibri" w:hAnsi="Calibri" w:cs="Calibri"/>
        </w:rPr>
      </w:pPr>
    </w:p>
    <w:p w14:paraId="0E66A419" w14:textId="77777777" w:rsidR="00F264B1" w:rsidRDefault="00F264B1" w:rsidP="004D0D6B">
      <w:pPr>
        <w:pStyle w:val="Signoffline3"/>
        <w:rPr>
          <w:rFonts w:ascii="Calibri" w:hAnsi="Calibri" w:cs="Calibri"/>
        </w:rPr>
      </w:pPr>
    </w:p>
    <w:sectPr w:rsidR="00F264B1" w:rsidSect="0009366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2835" w:right="851" w:bottom="1985" w:left="1418" w:header="851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7FD31" w14:textId="77777777" w:rsidR="00AF3DCF" w:rsidRDefault="00AF3DCF" w:rsidP="00EC5189">
      <w:pPr>
        <w:spacing w:after="0" w:line="240" w:lineRule="auto"/>
      </w:pPr>
      <w:r>
        <w:separator/>
      </w:r>
    </w:p>
  </w:endnote>
  <w:endnote w:type="continuationSeparator" w:id="0">
    <w:p w14:paraId="281A1783" w14:textId="77777777" w:rsidR="00AF3DCF" w:rsidRDefault="00AF3DCF" w:rsidP="00EC5189">
      <w:pPr>
        <w:spacing w:after="0" w:line="240" w:lineRule="auto"/>
      </w:pPr>
      <w:r>
        <w:continuationSeparator/>
      </w:r>
    </w:p>
  </w:endnote>
  <w:endnote w:type="continuationNotice" w:id="1">
    <w:p w14:paraId="2C0E4066" w14:textId="77777777" w:rsidR="00AF3DCF" w:rsidRDefault="00AF3DC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ED5DC" w14:textId="77777777" w:rsidR="005F5136" w:rsidRPr="0035206D" w:rsidRDefault="005F5136" w:rsidP="005F5136">
    <w:pPr>
      <w:pStyle w:val="Footer"/>
      <w:rPr>
        <w:rFonts w:ascii="Calibri" w:hAnsi="Calibri" w:cs="Calibri"/>
        <w:sz w:val="15"/>
        <w:szCs w:val="24"/>
      </w:rPr>
    </w:pPr>
    <w:r w:rsidRPr="00246E63">
      <w:rPr>
        <w:rFonts w:ascii="Calibri" w:hAnsi="Calibri" w:cs="Calibri"/>
        <w:sz w:val="15"/>
        <w:szCs w:val="24"/>
      </w:rPr>
      <w:t>Newmark Gerald Eve LLP is a limited liability partnership registered in England and Wales (registered number OC339470 and registered office at One Fitzroy 6 Mortimer Street London W1T 3JJ). The term partner is used to refer to a member of Newmark Gerald Eve LLP, Newmark GE Services LLP or an employee or consultant with equivalent standing and qualifications. Newmark Gerald Eve LLP is regulated by RICS.</w:t>
    </w:r>
  </w:p>
  <w:p w14:paraId="6BEF5A19" w14:textId="77777777" w:rsidR="005F5136" w:rsidRPr="0035206D" w:rsidRDefault="005F5136" w:rsidP="005F5136">
    <w:pPr>
      <w:pStyle w:val="Footer"/>
      <w:rPr>
        <w:rFonts w:ascii="Calibri" w:hAnsi="Calibri" w:cs="Calibri"/>
        <w:sz w:val="15"/>
        <w:szCs w:val="24"/>
      </w:rPr>
    </w:pPr>
  </w:p>
  <w:p w14:paraId="5860509D" w14:textId="77777777" w:rsidR="005F5136" w:rsidRPr="0035206D" w:rsidRDefault="005F5136" w:rsidP="005F5136">
    <w:pPr>
      <w:pStyle w:val="Footer"/>
      <w:rPr>
        <w:rFonts w:ascii="Calibri" w:hAnsi="Calibri" w:cs="Calibri"/>
        <w:sz w:val="15"/>
        <w:szCs w:val="24"/>
      </w:rPr>
    </w:pPr>
  </w:p>
  <w:p w14:paraId="020187A8" w14:textId="77777777" w:rsidR="005F5136" w:rsidRPr="0035206D" w:rsidRDefault="005F5136" w:rsidP="005F5136">
    <w:pPr>
      <w:pStyle w:val="Footer"/>
      <w:rPr>
        <w:rFonts w:ascii="Calibri" w:hAnsi="Calibri" w:cs="Calibri"/>
        <w:sz w:val="15"/>
        <w:szCs w:val="24"/>
      </w:rPr>
    </w:pPr>
  </w:p>
  <w:p w14:paraId="5D238DFE" w14:textId="77777777" w:rsidR="0035206D" w:rsidRPr="005F5136" w:rsidRDefault="0035206D" w:rsidP="005F51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AC74A" w14:textId="77777777" w:rsidR="00FD2A88" w:rsidRPr="00B22E9D" w:rsidRDefault="00FD2A88" w:rsidP="00B22E9D">
    <w:pPr>
      <w:pStyle w:val="Footer"/>
    </w:pPr>
    <w:r>
      <w:tab/>
      <w:t xml:space="preserve">Page </w:t>
    </w:r>
    <w:r>
      <w:rPr>
        <w:noProof w:val="0"/>
      </w:rPr>
      <w:fldChar w:fldCharType="begin"/>
    </w:r>
    <w:r>
      <w:instrText xml:space="preserve"> PAGE   \* MERGEFORMAT </w:instrText>
    </w:r>
    <w:r>
      <w:rPr>
        <w:noProof w:val="0"/>
      </w:rP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9FE87" w14:textId="77777777" w:rsidR="005F5136" w:rsidRPr="0035206D" w:rsidRDefault="005F5136" w:rsidP="005F5136">
    <w:pPr>
      <w:pStyle w:val="Footer"/>
      <w:rPr>
        <w:rFonts w:ascii="Calibri" w:hAnsi="Calibri" w:cs="Calibri"/>
        <w:sz w:val="15"/>
        <w:szCs w:val="24"/>
      </w:rPr>
    </w:pPr>
    <w:r w:rsidRPr="00246E63">
      <w:rPr>
        <w:rFonts w:ascii="Calibri" w:hAnsi="Calibri" w:cs="Calibri"/>
        <w:sz w:val="15"/>
        <w:szCs w:val="24"/>
      </w:rPr>
      <w:t>Newmark Gerald Eve LLP is a limited liability partnership registered in England and Wales (registered number OC339470 and registered office at One Fitzroy 6 Mortimer Street London W1T 3JJ). The term partner is used to refer to a member of Newmark Gerald Eve LLP, Newmark GE Services LLP or an employee or consultant with equivalent standing and qualifications. Newmark Gerald Eve LLP is regulated by RICS.</w:t>
    </w:r>
  </w:p>
  <w:p w14:paraId="6816770E" w14:textId="77777777" w:rsidR="005F5136" w:rsidRPr="0035206D" w:rsidRDefault="005F5136" w:rsidP="005F5136">
    <w:pPr>
      <w:pStyle w:val="Footer"/>
      <w:rPr>
        <w:rFonts w:ascii="Calibri" w:hAnsi="Calibri" w:cs="Calibri"/>
        <w:sz w:val="15"/>
        <w:szCs w:val="24"/>
      </w:rPr>
    </w:pPr>
  </w:p>
  <w:p w14:paraId="40E23126" w14:textId="77777777" w:rsidR="005F5136" w:rsidRPr="0035206D" w:rsidRDefault="005F5136" w:rsidP="005F5136">
    <w:pPr>
      <w:pStyle w:val="Footer"/>
      <w:rPr>
        <w:rFonts w:ascii="Calibri" w:hAnsi="Calibri" w:cs="Calibri"/>
        <w:sz w:val="15"/>
        <w:szCs w:val="24"/>
      </w:rPr>
    </w:pPr>
  </w:p>
  <w:p w14:paraId="40844935" w14:textId="77777777" w:rsidR="005F5136" w:rsidRPr="0035206D" w:rsidRDefault="005F5136" w:rsidP="005F5136">
    <w:pPr>
      <w:pStyle w:val="Footer"/>
      <w:rPr>
        <w:rFonts w:ascii="Calibri" w:hAnsi="Calibri" w:cs="Calibri"/>
        <w:sz w:val="15"/>
        <w:szCs w:val="24"/>
      </w:rPr>
    </w:pPr>
  </w:p>
  <w:p w14:paraId="06DBBC8D" w14:textId="77777777" w:rsidR="0035206D" w:rsidRPr="005F5136" w:rsidRDefault="0035206D" w:rsidP="005F51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6BE31" w14:textId="77777777" w:rsidR="00AF3DCF" w:rsidRDefault="00AF3DCF" w:rsidP="00EC5189">
      <w:pPr>
        <w:spacing w:after="0" w:line="240" w:lineRule="auto"/>
      </w:pPr>
      <w:r>
        <w:separator/>
      </w:r>
    </w:p>
  </w:footnote>
  <w:footnote w:type="continuationSeparator" w:id="0">
    <w:p w14:paraId="59C0F3A2" w14:textId="77777777" w:rsidR="00AF3DCF" w:rsidRDefault="00AF3DCF" w:rsidP="00EC5189">
      <w:pPr>
        <w:spacing w:after="0" w:line="240" w:lineRule="auto"/>
      </w:pPr>
      <w:r>
        <w:continuationSeparator/>
      </w:r>
    </w:p>
  </w:footnote>
  <w:footnote w:type="continuationNotice" w:id="1">
    <w:p w14:paraId="37E44DF3" w14:textId="77777777" w:rsidR="00AF3DCF" w:rsidRDefault="00AF3DC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C86EF" w14:textId="1C66BE07" w:rsidR="00A650B2" w:rsidRDefault="00AF3DCF">
    <w:pPr>
      <w:pStyle w:val="Header"/>
    </w:pPr>
    <w:r>
      <w:rPr>
        <w:noProof/>
      </w:rPr>
      <w:pict w14:anchorId="10731B0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alt="" style="position:absolute;margin-left:0;margin-top:0;width:569.4pt;height:109.2pt;rotation:315;z-index:-25165004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Arial&quot;;font-size:1pt" string="DRAFT **AI**"/>
          <w10:wrap anchorx="margin" anchory="margin"/>
        </v:shape>
      </w:pict>
    </w:r>
    <w:r w:rsidR="00A650B2">
      <w:rPr>
        <w:noProof/>
      </w:rPr>
      <w:drawing>
        <wp:anchor distT="0" distB="0" distL="114300" distR="114300" simplePos="0" relativeHeight="251658241" behindDoc="0" locked="0" layoutInCell="1" allowOverlap="1" wp14:anchorId="0DC73F77" wp14:editId="5127F323">
          <wp:simplePos x="0" y="0"/>
          <wp:positionH relativeFrom="page">
            <wp:posOffset>5812889</wp:posOffset>
          </wp:positionH>
          <wp:positionV relativeFrom="page">
            <wp:posOffset>628939</wp:posOffset>
          </wp:positionV>
          <wp:extent cx="1395351" cy="483448"/>
          <wp:effectExtent l="0" t="0" r="0" b="0"/>
          <wp:wrapSquare wrapText="bothSides"/>
          <wp:docPr id="479553857" name="Picture 4795538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5351" cy="4834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79EA9" w14:textId="4DF6711F" w:rsidR="00093668" w:rsidRDefault="00AF3DCF">
    <w:pPr>
      <w:pStyle w:val="Header"/>
    </w:pPr>
    <w:r>
      <w:rPr>
        <w:noProof/>
      </w:rPr>
      <w:pict w14:anchorId="604FD42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alt="" style="position:absolute;margin-left:0;margin-top:0;width:569.4pt;height:109.2pt;rotation:315;z-index:-251645950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Arial&quot;;font-size:1pt" string="DRAFT **AI**"/>
          <w10:wrap anchorx="margin" anchory="margin"/>
        </v:shape>
      </w:pict>
    </w:r>
    <w:r w:rsidR="00093668">
      <w:rPr>
        <w:noProof/>
      </w:rPr>
      <w:drawing>
        <wp:anchor distT="0" distB="0" distL="114300" distR="114300" simplePos="0" relativeHeight="251658242" behindDoc="0" locked="0" layoutInCell="1" allowOverlap="1" wp14:anchorId="71A4790A" wp14:editId="3F4BA9DA">
          <wp:simplePos x="0" y="0"/>
          <wp:positionH relativeFrom="page">
            <wp:posOffset>5605780</wp:posOffset>
          </wp:positionH>
          <wp:positionV relativeFrom="page">
            <wp:posOffset>664210</wp:posOffset>
          </wp:positionV>
          <wp:extent cx="1395351" cy="483448"/>
          <wp:effectExtent l="0" t="0" r="0" b="0"/>
          <wp:wrapSquare wrapText="bothSides"/>
          <wp:docPr id="1648423118" name="Picture 1648423118" descr="A black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9553857" name="Picture 479553857" descr="A black and whit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5351" cy="4834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C35F0" w14:textId="4A7CBB2F" w:rsidR="00FD2A88" w:rsidRPr="00600B1F" w:rsidRDefault="00AF3DCF" w:rsidP="00A7428F">
    <w:pPr>
      <w:pStyle w:val="Header"/>
      <w:tabs>
        <w:tab w:val="center" w:pos="4513"/>
        <w:tab w:val="right" w:pos="9026"/>
      </w:tabs>
      <w:spacing w:line="240" w:lineRule="auto"/>
      <w:rPr>
        <w:lang w:eastAsia="en-GB"/>
      </w:rPr>
    </w:pPr>
    <w:r>
      <w:rPr>
        <w:noProof/>
      </w:rPr>
      <w:pict w14:anchorId="240A105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5" type="#_x0000_t136" alt="" style="position:absolute;margin-left:0;margin-top:0;width:569.4pt;height:109.2pt;rotation:315;z-index:-25165414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Arial&quot;;font-size:1pt" string="DRAFT **AI**"/>
          <w10:wrap anchorx="margin" anchory="margin"/>
        </v:shape>
      </w:pict>
    </w:r>
    <w:r w:rsidR="00CA2A4B">
      <w:rPr>
        <w:noProof/>
      </w:rPr>
      <w:drawing>
        <wp:anchor distT="0" distB="0" distL="114300" distR="114300" simplePos="0" relativeHeight="251658240" behindDoc="0" locked="0" layoutInCell="1" allowOverlap="1" wp14:anchorId="3B8026C0" wp14:editId="03D202EB">
          <wp:simplePos x="0" y="0"/>
          <wp:positionH relativeFrom="page">
            <wp:posOffset>5210355</wp:posOffset>
          </wp:positionH>
          <wp:positionV relativeFrom="page">
            <wp:posOffset>336430</wp:posOffset>
          </wp:positionV>
          <wp:extent cx="2125905" cy="1582767"/>
          <wp:effectExtent l="0" t="0" r="8255" b="0"/>
          <wp:wrapThrough wrapText="bothSides">
            <wp:wrapPolygon edited="0">
              <wp:start x="0" y="0"/>
              <wp:lineTo x="0" y="21323"/>
              <wp:lineTo x="21490" y="21323"/>
              <wp:lineTo x="21490" y="0"/>
              <wp:lineTo x="0" y="0"/>
            </wp:wrapPolygon>
          </wp:wrapThrough>
          <wp:docPr id="1592299275" name="Picture 15922992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5905" cy="15827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A1E43ED" w14:textId="7D0DAFEA" w:rsidR="00FD2A88" w:rsidRPr="00600B1F" w:rsidRDefault="00FD2A88" w:rsidP="00600B1F">
    <w:pPr>
      <w:pStyle w:val="Header"/>
      <w:rPr>
        <w:lang w:eastAsia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05375"/>
    <w:multiLevelType w:val="hybridMultilevel"/>
    <w:tmpl w:val="EE0A8D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81ACE"/>
    <w:multiLevelType w:val="hybridMultilevel"/>
    <w:tmpl w:val="A4C6D126"/>
    <w:lvl w:ilvl="0" w:tplc="3D02DA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134B0"/>
    <w:multiLevelType w:val="hybridMultilevel"/>
    <w:tmpl w:val="FB602F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7B61AD"/>
    <w:multiLevelType w:val="hybridMultilevel"/>
    <w:tmpl w:val="0A3E2DEC"/>
    <w:lvl w:ilvl="0" w:tplc="E528C8A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B84E33"/>
    <w:multiLevelType w:val="multilevel"/>
    <w:tmpl w:val="A0C8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C8D28BF"/>
    <w:multiLevelType w:val="hybridMultilevel"/>
    <w:tmpl w:val="9D44A910"/>
    <w:lvl w:ilvl="0" w:tplc="5CD61B6E">
      <w:start w:val="1"/>
      <w:numFmt w:val="bullet"/>
      <w:pStyle w:val="Bulletedtex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F6652A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E61CE7"/>
    <w:multiLevelType w:val="hybridMultilevel"/>
    <w:tmpl w:val="0D4EAE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FF3C52"/>
    <w:multiLevelType w:val="hybridMultilevel"/>
    <w:tmpl w:val="EE306EE2"/>
    <w:lvl w:ilvl="0" w:tplc="08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836016"/>
    <w:multiLevelType w:val="hybridMultilevel"/>
    <w:tmpl w:val="DD4E98F2"/>
    <w:lvl w:ilvl="0" w:tplc="498E44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B73C4D"/>
    <w:multiLevelType w:val="hybridMultilevel"/>
    <w:tmpl w:val="245AEB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397689"/>
    <w:multiLevelType w:val="hybridMultilevel"/>
    <w:tmpl w:val="4F84F3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7350181">
    <w:abstractNumId w:val="0"/>
  </w:num>
  <w:num w:numId="2" w16cid:durableId="163673270">
    <w:abstractNumId w:val="10"/>
  </w:num>
  <w:num w:numId="3" w16cid:durableId="1435129353">
    <w:abstractNumId w:val="1"/>
  </w:num>
  <w:num w:numId="4" w16cid:durableId="1549537675">
    <w:abstractNumId w:val="6"/>
  </w:num>
  <w:num w:numId="5" w16cid:durableId="1144156745">
    <w:abstractNumId w:val="3"/>
  </w:num>
  <w:num w:numId="6" w16cid:durableId="1896239660">
    <w:abstractNumId w:val="8"/>
  </w:num>
  <w:num w:numId="7" w16cid:durableId="1591157306">
    <w:abstractNumId w:val="7"/>
  </w:num>
  <w:num w:numId="8" w16cid:durableId="1432627235">
    <w:abstractNumId w:val="9"/>
  </w:num>
  <w:num w:numId="9" w16cid:durableId="801651629">
    <w:abstractNumId w:val="2"/>
  </w:num>
  <w:num w:numId="10" w16cid:durableId="778065857">
    <w:abstractNumId w:val="5"/>
  </w:num>
  <w:num w:numId="11" w16cid:durableId="1134454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99D"/>
    <w:rsid w:val="0000087D"/>
    <w:rsid w:val="000026C0"/>
    <w:rsid w:val="00003E11"/>
    <w:rsid w:val="000040AC"/>
    <w:rsid w:val="000044D8"/>
    <w:rsid w:val="00005165"/>
    <w:rsid w:val="00006546"/>
    <w:rsid w:val="000122F2"/>
    <w:rsid w:val="0001417E"/>
    <w:rsid w:val="0001493B"/>
    <w:rsid w:val="00014BF3"/>
    <w:rsid w:val="00014DFE"/>
    <w:rsid w:val="00016E6E"/>
    <w:rsid w:val="00032A10"/>
    <w:rsid w:val="0003393A"/>
    <w:rsid w:val="000371DC"/>
    <w:rsid w:val="00040A56"/>
    <w:rsid w:val="000414C1"/>
    <w:rsid w:val="00042955"/>
    <w:rsid w:val="00042CBE"/>
    <w:rsid w:val="00044164"/>
    <w:rsid w:val="0004543A"/>
    <w:rsid w:val="0004588B"/>
    <w:rsid w:val="00047454"/>
    <w:rsid w:val="00047A14"/>
    <w:rsid w:val="00050078"/>
    <w:rsid w:val="00051808"/>
    <w:rsid w:val="0005428C"/>
    <w:rsid w:val="00054D0F"/>
    <w:rsid w:val="0006563C"/>
    <w:rsid w:val="00067B67"/>
    <w:rsid w:val="00072357"/>
    <w:rsid w:val="00074CCF"/>
    <w:rsid w:val="000770DE"/>
    <w:rsid w:val="00082F8D"/>
    <w:rsid w:val="00083B66"/>
    <w:rsid w:val="00084BD2"/>
    <w:rsid w:val="000877D6"/>
    <w:rsid w:val="00087C32"/>
    <w:rsid w:val="000911ED"/>
    <w:rsid w:val="00093668"/>
    <w:rsid w:val="000937E9"/>
    <w:rsid w:val="00093ADC"/>
    <w:rsid w:val="000944F3"/>
    <w:rsid w:val="00094E64"/>
    <w:rsid w:val="000972EC"/>
    <w:rsid w:val="00097BFB"/>
    <w:rsid w:val="00097CD4"/>
    <w:rsid w:val="000A1F06"/>
    <w:rsid w:val="000A7795"/>
    <w:rsid w:val="000B08B0"/>
    <w:rsid w:val="000B3C03"/>
    <w:rsid w:val="000B4AE1"/>
    <w:rsid w:val="000B5729"/>
    <w:rsid w:val="000B7D66"/>
    <w:rsid w:val="000C766E"/>
    <w:rsid w:val="000D03F6"/>
    <w:rsid w:val="000D152E"/>
    <w:rsid w:val="000D1D22"/>
    <w:rsid w:val="000D284F"/>
    <w:rsid w:val="000D4FF9"/>
    <w:rsid w:val="000D7839"/>
    <w:rsid w:val="000E16EC"/>
    <w:rsid w:val="000E177A"/>
    <w:rsid w:val="000E3E55"/>
    <w:rsid w:val="000E48EF"/>
    <w:rsid w:val="000E5604"/>
    <w:rsid w:val="000E7409"/>
    <w:rsid w:val="000E7AB6"/>
    <w:rsid w:val="000E7D87"/>
    <w:rsid w:val="000F0A2D"/>
    <w:rsid w:val="000F0DD0"/>
    <w:rsid w:val="000F1FB4"/>
    <w:rsid w:val="000F3B99"/>
    <w:rsid w:val="000F5F5E"/>
    <w:rsid w:val="000F796A"/>
    <w:rsid w:val="00101682"/>
    <w:rsid w:val="001036CC"/>
    <w:rsid w:val="00103B28"/>
    <w:rsid w:val="0010435F"/>
    <w:rsid w:val="00110DA6"/>
    <w:rsid w:val="0011158F"/>
    <w:rsid w:val="00114564"/>
    <w:rsid w:val="00121799"/>
    <w:rsid w:val="00124665"/>
    <w:rsid w:val="00125179"/>
    <w:rsid w:val="00125942"/>
    <w:rsid w:val="001277E4"/>
    <w:rsid w:val="00132D9D"/>
    <w:rsid w:val="001361CD"/>
    <w:rsid w:val="0013650C"/>
    <w:rsid w:val="0013689B"/>
    <w:rsid w:val="00140421"/>
    <w:rsid w:val="00144385"/>
    <w:rsid w:val="001459F8"/>
    <w:rsid w:val="0014601D"/>
    <w:rsid w:val="0014749C"/>
    <w:rsid w:val="00150B13"/>
    <w:rsid w:val="001518CE"/>
    <w:rsid w:val="001520DB"/>
    <w:rsid w:val="001540BD"/>
    <w:rsid w:val="00154EA6"/>
    <w:rsid w:val="001600B5"/>
    <w:rsid w:val="00161DC5"/>
    <w:rsid w:val="00171E8C"/>
    <w:rsid w:val="00177776"/>
    <w:rsid w:val="001805AB"/>
    <w:rsid w:val="001830B5"/>
    <w:rsid w:val="00183158"/>
    <w:rsid w:val="001835BD"/>
    <w:rsid w:val="001838CE"/>
    <w:rsid w:val="001845DF"/>
    <w:rsid w:val="00185B4F"/>
    <w:rsid w:val="001865C0"/>
    <w:rsid w:val="00186C48"/>
    <w:rsid w:val="00192B48"/>
    <w:rsid w:val="00196D50"/>
    <w:rsid w:val="001A1756"/>
    <w:rsid w:val="001A3932"/>
    <w:rsid w:val="001A40AC"/>
    <w:rsid w:val="001A5F3D"/>
    <w:rsid w:val="001A6436"/>
    <w:rsid w:val="001B1531"/>
    <w:rsid w:val="001B2391"/>
    <w:rsid w:val="001B3C9D"/>
    <w:rsid w:val="001B5D5E"/>
    <w:rsid w:val="001C0052"/>
    <w:rsid w:val="001C19D5"/>
    <w:rsid w:val="001C1F01"/>
    <w:rsid w:val="001C33E1"/>
    <w:rsid w:val="001D28E5"/>
    <w:rsid w:val="001D415E"/>
    <w:rsid w:val="001D5EAF"/>
    <w:rsid w:val="001E46EE"/>
    <w:rsid w:val="001F061D"/>
    <w:rsid w:val="001F0C2F"/>
    <w:rsid w:val="001F28BD"/>
    <w:rsid w:val="001F35EF"/>
    <w:rsid w:val="001F36E4"/>
    <w:rsid w:val="001F38FC"/>
    <w:rsid w:val="001F590C"/>
    <w:rsid w:val="001F5DC5"/>
    <w:rsid w:val="00200585"/>
    <w:rsid w:val="0020604B"/>
    <w:rsid w:val="00206EF1"/>
    <w:rsid w:val="00210457"/>
    <w:rsid w:val="002118D2"/>
    <w:rsid w:val="00212AA8"/>
    <w:rsid w:val="00212FE1"/>
    <w:rsid w:val="002137E2"/>
    <w:rsid w:val="002155B7"/>
    <w:rsid w:val="002166CC"/>
    <w:rsid w:val="002201DF"/>
    <w:rsid w:val="00220535"/>
    <w:rsid w:val="00223B0B"/>
    <w:rsid w:val="00224AF7"/>
    <w:rsid w:val="00225657"/>
    <w:rsid w:val="00225C2F"/>
    <w:rsid w:val="0022732E"/>
    <w:rsid w:val="00230E8F"/>
    <w:rsid w:val="00232C1F"/>
    <w:rsid w:val="00234D95"/>
    <w:rsid w:val="00236B32"/>
    <w:rsid w:val="00241A88"/>
    <w:rsid w:val="0024234B"/>
    <w:rsid w:val="00246A36"/>
    <w:rsid w:val="00246E61"/>
    <w:rsid w:val="00246F47"/>
    <w:rsid w:val="0025296C"/>
    <w:rsid w:val="002545AF"/>
    <w:rsid w:val="00254BD8"/>
    <w:rsid w:val="00262124"/>
    <w:rsid w:val="00265B7A"/>
    <w:rsid w:val="00267AFC"/>
    <w:rsid w:val="00274456"/>
    <w:rsid w:val="002766C6"/>
    <w:rsid w:val="002777A5"/>
    <w:rsid w:val="00277A4D"/>
    <w:rsid w:val="002800B2"/>
    <w:rsid w:val="00282429"/>
    <w:rsid w:val="00283082"/>
    <w:rsid w:val="00285D86"/>
    <w:rsid w:val="00290BED"/>
    <w:rsid w:val="002918CC"/>
    <w:rsid w:val="00293D0F"/>
    <w:rsid w:val="00294FD1"/>
    <w:rsid w:val="00296089"/>
    <w:rsid w:val="002960C4"/>
    <w:rsid w:val="002A1993"/>
    <w:rsid w:val="002A299D"/>
    <w:rsid w:val="002A2E52"/>
    <w:rsid w:val="002A4BCB"/>
    <w:rsid w:val="002A6106"/>
    <w:rsid w:val="002A6D82"/>
    <w:rsid w:val="002B0A2F"/>
    <w:rsid w:val="002B0C8A"/>
    <w:rsid w:val="002B2DF2"/>
    <w:rsid w:val="002B3D8B"/>
    <w:rsid w:val="002B50D6"/>
    <w:rsid w:val="002B596D"/>
    <w:rsid w:val="002B7EEF"/>
    <w:rsid w:val="002C0991"/>
    <w:rsid w:val="002C3BD0"/>
    <w:rsid w:val="002C60ED"/>
    <w:rsid w:val="002C7FCD"/>
    <w:rsid w:val="002D1530"/>
    <w:rsid w:val="002D2508"/>
    <w:rsid w:val="002D3A38"/>
    <w:rsid w:val="002D726D"/>
    <w:rsid w:val="002D7DF3"/>
    <w:rsid w:val="002E04E0"/>
    <w:rsid w:val="002E21D8"/>
    <w:rsid w:val="002E3B0A"/>
    <w:rsid w:val="002E5BB1"/>
    <w:rsid w:val="002F07D4"/>
    <w:rsid w:val="002F2B4C"/>
    <w:rsid w:val="002F538C"/>
    <w:rsid w:val="002F61EB"/>
    <w:rsid w:val="002F6221"/>
    <w:rsid w:val="002F6351"/>
    <w:rsid w:val="002F7580"/>
    <w:rsid w:val="0030230E"/>
    <w:rsid w:val="0030281F"/>
    <w:rsid w:val="00302B07"/>
    <w:rsid w:val="00302F73"/>
    <w:rsid w:val="0030505D"/>
    <w:rsid w:val="003060F2"/>
    <w:rsid w:val="0031003C"/>
    <w:rsid w:val="003103D7"/>
    <w:rsid w:val="00310431"/>
    <w:rsid w:val="00310A0B"/>
    <w:rsid w:val="00313FE9"/>
    <w:rsid w:val="003148DE"/>
    <w:rsid w:val="003152E6"/>
    <w:rsid w:val="003152EB"/>
    <w:rsid w:val="00317C87"/>
    <w:rsid w:val="00320684"/>
    <w:rsid w:val="00321D39"/>
    <w:rsid w:val="00321F4A"/>
    <w:rsid w:val="00322349"/>
    <w:rsid w:val="00322FEE"/>
    <w:rsid w:val="00325296"/>
    <w:rsid w:val="0032600E"/>
    <w:rsid w:val="003306B3"/>
    <w:rsid w:val="00330A42"/>
    <w:rsid w:val="0033186E"/>
    <w:rsid w:val="00334237"/>
    <w:rsid w:val="00335C7F"/>
    <w:rsid w:val="00336B92"/>
    <w:rsid w:val="0034050E"/>
    <w:rsid w:val="00343589"/>
    <w:rsid w:val="00344ADC"/>
    <w:rsid w:val="00344CA8"/>
    <w:rsid w:val="00345094"/>
    <w:rsid w:val="00347BB1"/>
    <w:rsid w:val="00351CC3"/>
    <w:rsid w:val="0035206D"/>
    <w:rsid w:val="00352E6B"/>
    <w:rsid w:val="00354CEF"/>
    <w:rsid w:val="00357096"/>
    <w:rsid w:val="003603ED"/>
    <w:rsid w:val="00361956"/>
    <w:rsid w:val="00366EA2"/>
    <w:rsid w:val="00367273"/>
    <w:rsid w:val="00372118"/>
    <w:rsid w:val="0037685B"/>
    <w:rsid w:val="00377F15"/>
    <w:rsid w:val="0038139B"/>
    <w:rsid w:val="00381743"/>
    <w:rsid w:val="00382F26"/>
    <w:rsid w:val="00384F64"/>
    <w:rsid w:val="00392370"/>
    <w:rsid w:val="00392A0B"/>
    <w:rsid w:val="003931E1"/>
    <w:rsid w:val="00393D9B"/>
    <w:rsid w:val="00394404"/>
    <w:rsid w:val="0039519E"/>
    <w:rsid w:val="003962A0"/>
    <w:rsid w:val="00396612"/>
    <w:rsid w:val="003A0BCA"/>
    <w:rsid w:val="003A2A17"/>
    <w:rsid w:val="003A378C"/>
    <w:rsid w:val="003A3CD7"/>
    <w:rsid w:val="003A41D0"/>
    <w:rsid w:val="003B1DF7"/>
    <w:rsid w:val="003B3924"/>
    <w:rsid w:val="003B40B5"/>
    <w:rsid w:val="003B55CD"/>
    <w:rsid w:val="003C0494"/>
    <w:rsid w:val="003C1300"/>
    <w:rsid w:val="003C5865"/>
    <w:rsid w:val="003D396D"/>
    <w:rsid w:val="003D47C6"/>
    <w:rsid w:val="003D644B"/>
    <w:rsid w:val="003D6CBF"/>
    <w:rsid w:val="003E0B0F"/>
    <w:rsid w:val="003E3966"/>
    <w:rsid w:val="003E4B2C"/>
    <w:rsid w:val="003E4D4E"/>
    <w:rsid w:val="003E56B3"/>
    <w:rsid w:val="003E67A6"/>
    <w:rsid w:val="003F32B3"/>
    <w:rsid w:val="003F3878"/>
    <w:rsid w:val="003F5EB7"/>
    <w:rsid w:val="003F5EE3"/>
    <w:rsid w:val="003F6446"/>
    <w:rsid w:val="004028A4"/>
    <w:rsid w:val="00403501"/>
    <w:rsid w:val="00403829"/>
    <w:rsid w:val="00405BCE"/>
    <w:rsid w:val="00415AE2"/>
    <w:rsid w:val="00416C58"/>
    <w:rsid w:val="00417A9D"/>
    <w:rsid w:val="0042021C"/>
    <w:rsid w:val="00421DFA"/>
    <w:rsid w:val="004236C9"/>
    <w:rsid w:val="004245BB"/>
    <w:rsid w:val="004266DE"/>
    <w:rsid w:val="00430962"/>
    <w:rsid w:val="004318D5"/>
    <w:rsid w:val="00433E81"/>
    <w:rsid w:val="00434232"/>
    <w:rsid w:val="00436D48"/>
    <w:rsid w:val="0043716A"/>
    <w:rsid w:val="00437CAB"/>
    <w:rsid w:val="00441D06"/>
    <w:rsid w:val="00441FD2"/>
    <w:rsid w:val="00443342"/>
    <w:rsid w:val="004442B0"/>
    <w:rsid w:val="004459AD"/>
    <w:rsid w:val="00445E2F"/>
    <w:rsid w:val="00450A8F"/>
    <w:rsid w:val="00450FFA"/>
    <w:rsid w:val="00451617"/>
    <w:rsid w:val="004518D4"/>
    <w:rsid w:val="0045222B"/>
    <w:rsid w:val="00452EE0"/>
    <w:rsid w:val="00457047"/>
    <w:rsid w:val="0046713C"/>
    <w:rsid w:val="004712FD"/>
    <w:rsid w:val="00471689"/>
    <w:rsid w:val="00472B92"/>
    <w:rsid w:val="00491CFE"/>
    <w:rsid w:val="004946BD"/>
    <w:rsid w:val="00497119"/>
    <w:rsid w:val="0049772C"/>
    <w:rsid w:val="00497F89"/>
    <w:rsid w:val="004A08E5"/>
    <w:rsid w:val="004A1A03"/>
    <w:rsid w:val="004A2641"/>
    <w:rsid w:val="004A31FE"/>
    <w:rsid w:val="004A34C9"/>
    <w:rsid w:val="004A3BD3"/>
    <w:rsid w:val="004A5DF9"/>
    <w:rsid w:val="004B0AF0"/>
    <w:rsid w:val="004B143C"/>
    <w:rsid w:val="004B1562"/>
    <w:rsid w:val="004B4742"/>
    <w:rsid w:val="004B7433"/>
    <w:rsid w:val="004C0DC0"/>
    <w:rsid w:val="004C1813"/>
    <w:rsid w:val="004C408A"/>
    <w:rsid w:val="004C4530"/>
    <w:rsid w:val="004C45AE"/>
    <w:rsid w:val="004C4E46"/>
    <w:rsid w:val="004C6015"/>
    <w:rsid w:val="004C64DF"/>
    <w:rsid w:val="004D0523"/>
    <w:rsid w:val="004D0D6B"/>
    <w:rsid w:val="004D29A8"/>
    <w:rsid w:val="004D32B9"/>
    <w:rsid w:val="004E4644"/>
    <w:rsid w:val="004E4838"/>
    <w:rsid w:val="004E53B4"/>
    <w:rsid w:val="004E606D"/>
    <w:rsid w:val="004E762C"/>
    <w:rsid w:val="004E7B06"/>
    <w:rsid w:val="004F052D"/>
    <w:rsid w:val="004F0DD4"/>
    <w:rsid w:val="004F422C"/>
    <w:rsid w:val="004F6E6E"/>
    <w:rsid w:val="00501717"/>
    <w:rsid w:val="00502EED"/>
    <w:rsid w:val="0050394C"/>
    <w:rsid w:val="0050607A"/>
    <w:rsid w:val="00510F75"/>
    <w:rsid w:val="00511144"/>
    <w:rsid w:val="00511226"/>
    <w:rsid w:val="00513620"/>
    <w:rsid w:val="00514587"/>
    <w:rsid w:val="0051526A"/>
    <w:rsid w:val="00515A0D"/>
    <w:rsid w:val="00516861"/>
    <w:rsid w:val="00516A99"/>
    <w:rsid w:val="0051796A"/>
    <w:rsid w:val="005202F5"/>
    <w:rsid w:val="0052274A"/>
    <w:rsid w:val="0052440C"/>
    <w:rsid w:val="00534908"/>
    <w:rsid w:val="00534A6D"/>
    <w:rsid w:val="0054005C"/>
    <w:rsid w:val="00540489"/>
    <w:rsid w:val="0054150B"/>
    <w:rsid w:val="00542816"/>
    <w:rsid w:val="00543C3A"/>
    <w:rsid w:val="005440EC"/>
    <w:rsid w:val="005447F0"/>
    <w:rsid w:val="00544807"/>
    <w:rsid w:val="00545DBD"/>
    <w:rsid w:val="00551D59"/>
    <w:rsid w:val="00553155"/>
    <w:rsid w:val="00556D51"/>
    <w:rsid w:val="00557FE8"/>
    <w:rsid w:val="005615D1"/>
    <w:rsid w:val="00561A07"/>
    <w:rsid w:val="00571A14"/>
    <w:rsid w:val="00576A67"/>
    <w:rsid w:val="00582FD7"/>
    <w:rsid w:val="005845C8"/>
    <w:rsid w:val="00586509"/>
    <w:rsid w:val="00586819"/>
    <w:rsid w:val="00587703"/>
    <w:rsid w:val="005904D0"/>
    <w:rsid w:val="00590AC3"/>
    <w:rsid w:val="00591478"/>
    <w:rsid w:val="0059376D"/>
    <w:rsid w:val="005951B3"/>
    <w:rsid w:val="00597510"/>
    <w:rsid w:val="00597DD2"/>
    <w:rsid w:val="005A06CD"/>
    <w:rsid w:val="005A2A76"/>
    <w:rsid w:val="005A3FBF"/>
    <w:rsid w:val="005A61ED"/>
    <w:rsid w:val="005A7748"/>
    <w:rsid w:val="005B04D0"/>
    <w:rsid w:val="005B46D9"/>
    <w:rsid w:val="005B57E9"/>
    <w:rsid w:val="005B7AAF"/>
    <w:rsid w:val="005C6351"/>
    <w:rsid w:val="005D0658"/>
    <w:rsid w:val="005D08AF"/>
    <w:rsid w:val="005D0F4D"/>
    <w:rsid w:val="005D32BE"/>
    <w:rsid w:val="005D342B"/>
    <w:rsid w:val="005D43A5"/>
    <w:rsid w:val="005E0000"/>
    <w:rsid w:val="005E3E6B"/>
    <w:rsid w:val="005E4151"/>
    <w:rsid w:val="005E5D2B"/>
    <w:rsid w:val="005E7B2F"/>
    <w:rsid w:val="005F0760"/>
    <w:rsid w:val="005F0AC3"/>
    <w:rsid w:val="005F45DD"/>
    <w:rsid w:val="005F45DE"/>
    <w:rsid w:val="005F5136"/>
    <w:rsid w:val="005F6D62"/>
    <w:rsid w:val="005F7C6A"/>
    <w:rsid w:val="00600B1F"/>
    <w:rsid w:val="00604D57"/>
    <w:rsid w:val="00611D69"/>
    <w:rsid w:val="006122D7"/>
    <w:rsid w:val="006136E4"/>
    <w:rsid w:val="00615B2B"/>
    <w:rsid w:val="0062045C"/>
    <w:rsid w:val="006209EB"/>
    <w:rsid w:val="00622ACD"/>
    <w:rsid w:val="00624795"/>
    <w:rsid w:val="006276FF"/>
    <w:rsid w:val="0063247B"/>
    <w:rsid w:val="00633E48"/>
    <w:rsid w:val="00634BC8"/>
    <w:rsid w:val="006358B6"/>
    <w:rsid w:val="00635DE4"/>
    <w:rsid w:val="00643FF9"/>
    <w:rsid w:val="00644A9B"/>
    <w:rsid w:val="00645696"/>
    <w:rsid w:val="006503EC"/>
    <w:rsid w:val="00651B2F"/>
    <w:rsid w:val="006524E6"/>
    <w:rsid w:val="00652CE6"/>
    <w:rsid w:val="0065790F"/>
    <w:rsid w:val="00660B58"/>
    <w:rsid w:val="00662D19"/>
    <w:rsid w:val="00663722"/>
    <w:rsid w:val="0066409B"/>
    <w:rsid w:val="00664C4A"/>
    <w:rsid w:val="006660C8"/>
    <w:rsid w:val="00667A94"/>
    <w:rsid w:val="006707DA"/>
    <w:rsid w:val="00673ED5"/>
    <w:rsid w:val="00675166"/>
    <w:rsid w:val="006760F9"/>
    <w:rsid w:val="0067681D"/>
    <w:rsid w:val="00677B21"/>
    <w:rsid w:val="00683DDB"/>
    <w:rsid w:val="006841B9"/>
    <w:rsid w:val="00684A17"/>
    <w:rsid w:val="0068679D"/>
    <w:rsid w:val="00690DEF"/>
    <w:rsid w:val="00691A6E"/>
    <w:rsid w:val="006952CC"/>
    <w:rsid w:val="006A14E9"/>
    <w:rsid w:val="006A4784"/>
    <w:rsid w:val="006A676E"/>
    <w:rsid w:val="006A6B85"/>
    <w:rsid w:val="006A70AA"/>
    <w:rsid w:val="006B49D2"/>
    <w:rsid w:val="006C5344"/>
    <w:rsid w:val="006C6E05"/>
    <w:rsid w:val="006D17B2"/>
    <w:rsid w:val="006D2465"/>
    <w:rsid w:val="006D385B"/>
    <w:rsid w:val="006D4332"/>
    <w:rsid w:val="006D6351"/>
    <w:rsid w:val="006D6958"/>
    <w:rsid w:val="006D6C82"/>
    <w:rsid w:val="006E4BE1"/>
    <w:rsid w:val="006E58F0"/>
    <w:rsid w:val="006E6070"/>
    <w:rsid w:val="006E6244"/>
    <w:rsid w:val="006E7002"/>
    <w:rsid w:val="006F00DB"/>
    <w:rsid w:val="006F0C92"/>
    <w:rsid w:val="006F1119"/>
    <w:rsid w:val="006F158E"/>
    <w:rsid w:val="006F3B00"/>
    <w:rsid w:val="006F3F8B"/>
    <w:rsid w:val="006F4B33"/>
    <w:rsid w:val="0070193C"/>
    <w:rsid w:val="00703A3E"/>
    <w:rsid w:val="00705FD2"/>
    <w:rsid w:val="00710D2B"/>
    <w:rsid w:val="00720961"/>
    <w:rsid w:val="00721F7F"/>
    <w:rsid w:val="00722204"/>
    <w:rsid w:val="00723029"/>
    <w:rsid w:val="00726787"/>
    <w:rsid w:val="0073003F"/>
    <w:rsid w:val="00732E92"/>
    <w:rsid w:val="0073675C"/>
    <w:rsid w:val="007373E2"/>
    <w:rsid w:val="0074192A"/>
    <w:rsid w:val="0074757E"/>
    <w:rsid w:val="007538DC"/>
    <w:rsid w:val="0075558C"/>
    <w:rsid w:val="00755F21"/>
    <w:rsid w:val="007621E4"/>
    <w:rsid w:val="0076498C"/>
    <w:rsid w:val="0076783F"/>
    <w:rsid w:val="00770C64"/>
    <w:rsid w:val="00774C97"/>
    <w:rsid w:val="00775DBD"/>
    <w:rsid w:val="0077651D"/>
    <w:rsid w:val="00777732"/>
    <w:rsid w:val="0078056F"/>
    <w:rsid w:val="00781EFE"/>
    <w:rsid w:val="00782258"/>
    <w:rsid w:val="00783C24"/>
    <w:rsid w:val="00783F40"/>
    <w:rsid w:val="00787D41"/>
    <w:rsid w:val="00787F55"/>
    <w:rsid w:val="00790331"/>
    <w:rsid w:val="00791339"/>
    <w:rsid w:val="00792591"/>
    <w:rsid w:val="00792766"/>
    <w:rsid w:val="00794986"/>
    <w:rsid w:val="007949FA"/>
    <w:rsid w:val="00796068"/>
    <w:rsid w:val="007960BF"/>
    <w:rsid w:val="00796325"/>
    <w:rsid w:val="0079662F"/>
    <w:rsid w:val="00796F74"/>
    <w:rsid w:val="007A0204"/>
    <w:rsid w:val="007A1E26"/>
    <w:rsid w:val="007A22CF"/>
    <w:rsid w:val="007A52B4"/>
    <w:rsid w:val="007A6661"/>
    <w:rsid w:val="007B2BB3"/>
    <w:rsid w:val="007B5946"/>
    <w:rsid w:val="007B5953"/>
    <w:rsid w:val="007B7778"/>
    <w:rsid w:val="007B78D0"/>
    <w:rsid w:val="007D0931"/>
    <w:rsid w:val="007D1F9C"/>
    <w:rsid w:val="007D211A"/>
    <w:rsid w:val="007D2C5A"/>
    <w:rsid w:val="007D3589"/>
    <w:rsid w:val="007D46BC"/>
    <w:rsid w:val="007D4D83"/>
    <w:rsid w:val="007D6327"/>
    <w:rsid w:val="007D66E1"/>
    <w:rsid w:val="007E00D7"/>
    <w:rsid w:val="007E1249"/>
    <w:rsid w:val="007E1841"/>
    <w:rsid w:val="007E2BDB"/>
    <w:rsid w:val="007E6C5E"/>
    <w:rsid w:val="007F1ECF"/>
    <w:rsid w:val="007F2853"/>
    <w:rsid w:val="007F511B"/>
    <w:rsid w:val="007F5721"/>
    <w:rsid w:val="007F723B"/>
    <w:rsid w:val="007F7AE3"/>
    <w:rsid w:val="0080066A"/>
    <w:rsid w:val="00801C58"/>
    <w:rsid w:val="00802408"/>
    <w:rsid w:val="00803D49"/>
    <w:rsid w:val="00805F51"/>
    <w:rsid w:val="00806D51"/>
    <w:rsid w:val="00807525"/>
    <w:rsid w:val="0081071B"/>
    <w:rsid w:val="008109EC"/>
    <w:rsid w:val="00812A72"/>
    <w:rsid w:val="008131AE"/>
    <w:rsid w:val="00815037"/>
    <w:rsid w:val="00815924"/>
    <w:rsid w:val="00816CBD"/>
    <w:rsid w:val="00820C46"/>
    <w:rsid w:val="008217DF"/>
    <w:rsid w:val="00823157"/>
    <w:rsid w:val="008250DC"/>
    <w:rsid w:val="00826806"/>
    <w:rsid w:val="00827128"/>
    <w:rsid w:val="00827301"/>
    <w:rsid w:val="00833FB2"/>
    <w:rsid w:val="00842F4A"/>
    <w:rsid w:val="00845F99"/>
    <w:rsid w:val="008505BF"/>
    <w:rsid w:val="00850A3E"/>
    <w:rsid w:val="0085384C"/>
    <w:rsid w:val="008548B2"/>
    <w:rsid w:val="00855619"/>
    <w:rsid w:val="00857471"/>
    <w:rsid w:val="0086172E"/>
    <w:rsid w:val="00861E1F"/>
    <w:rsid w:val="00864F47"/>
    <w:rsid w:val="0086575C"/>
    <w:rsid w:val="00865EFA"/>
    <w:rsid w:val="00866AE6"/>
    <w:rsid w:val="008679CB"/>
    <w:rsid w:val="0087402B"/>
    <w:rsid w:val="008747D6"/>
    <w:rsid w:val="00874C19"/>
    <w:rsid w:val="008753FD"/>
    <w:rsid w:val="00875A7B"/>
    <w:rsid w:val="00877544"/>
    <w:rsid w:val="008842D7"/>
    <w:rsid w:val="00885713"/>
    <w:rsid w:val="0088730B"/>
    <w:rsid w:val="00887D50"/>
    <w:rsid w:val="00890291"/>
    <w:rsid w:val="00890CB4"/>
    <w:rsid w:val="00891656"/>
    <w:rsid w:val="008938D2"/>
    <w:rsid w:val="00896488"/>
    <w:rsid w:val="00897654"/>
    <w:rsid w:val="00897DB9"/>
    <w:rsid w:val="00897F23"/>
    <w:rsid w:val="008A25A0"/>
    <w:rsid w:val="008A34E8"/>
    <w:rsid w:val="008A44AA"/>
    <w:rsid w:val="008A511B"/>
    <w:rsid w:val="008A60C1"/>
    <w:rsid w:val="008B0EBE"/>
    <w:rsid w:val="008B2434"/>
    <w:rsid w:val="008B319B"/>
    <w:rsid w:val="008B3E25"/>
    <w:rsid w:val="008B6365"/>
    <w:rsid w:val="008C0422"/>
    <w:rsid w:val="008C0A02"/>
    <w:rsid w:val="008C1AE4"/>
    <w:rsid w:val="008C1FC2"/>
    <w:rsid w:val="008C2222"/>
    <w:rsid w:val="008C3950"/>
    <w:rsid w:val="008C3A9B"/>
    <w:rsid w:val="008C6713"/>
    <w:rsid w:val="008C6903"/>
    <w:rsid w:val="008D08F0"/>
    <w:rsid w:val="008D2EE1"/>
    <w:rsid w:val="008D3AA0"/>
    <w:rsid w:val="008D5637"/>
    <w:rsid w:val="008E001C"/>
    <w:rsid w:val="008E0ED1"/>
    <w:rsid w:val="008E10DA"/>
    <w:rsid w:val="008E18C7"/>
    <w:rsid w:val="008E2623"/>
    <w:rsid w:val="008E26EC"/>
    <w:rsid w:val="008E3059"/>
    <w:rsid w:val="008E3C5C"/>
    <w:rsid w:val="008E3C9A"/>
    <w:rsid w:val="008F094F"/>
    <w:rsid w:val="008F22FE"/>
    <w:rsid w:val="008F548C"/>
    <w:rsid w:val="00900F2C"/>
    <w:rsid w:val="00903A60"/>
    <w:rsid w:val="00903B8F"/>
    <w:rsid w:val="00905903"/>
    <w:rsid w:val="00906534"/>
    <w:rsid w:val="0090785F"/>
    <w:rsid w:val="00910A78"/>
    <w:rsid w:val="00911409"/>
    <w:rsid w:val="00912698"/>
    <w:rsid w:val="00914A80"/>
    <w:rsid w:val="00915E8F"/>
    <w:rsid w:val="00916C48"/>
    <w:rsid w:val="00925883"/>
    <w:rsid w:val="009275F7"/>
    <w:rsid w:val="00936661"/>
    <w:rsid w:val="00940F33"/>
    <w:rsid w:val="00942485"/>
    <w:rsid w:val="00943E16"/>
    <w:rsid w:val="009500F4"/>
    <w:rsid w:val="00950306"/>
    <w:rsid w:val="00953089"/>
    <w:rsid w:val="00953C4A"/>
    <w:rsid w:val="00961422"/>
    <w:rsid w:val="00962826"/>
    <w:rsid w:val="009637B8"/>
    <w:rsid w:val="009651B0"/>
    <w:rsid w:val="00965C1C"/>
    <w:rsid w:val="00966B2D"/>
    <w:rsid w:val="00967C3C"/>
    <w:rsid w:val="00971848"/>
    <w:rsid w:val="00971DDA"/>
    <w:rsid w:val="00972518"/>
    <w:rsid w:val="0097578E"/>
    <w:rsid w:val="00975DD2"/>
    <w:rsid w:val="00977BCA"/>
    <w:rsid w:val="00981098"/>
    <w:rsid w:val="00983A63"/>
    <w:rsid w:val="00984340"/>
    <w:rsid w:val="00986C23"/>
    <w:rsid w:val="00990A40"/>
    <w:rsid w:val="00991288"/>
    <w:rsid w:val="009A1579"/>
    <w:rsid w:val="009A1827"/>
    <w:rsid w:val="009A2E37"/>
    <w:rsid w:val="009A2EAF"/>
    <w:rsid w:val="009A5C57"/>
    <w:rsid w:val="009B0E2A"/>
    <w:rsid w:val="009B20E0"/>
    <w:rsid w:val="009B28B1"/>
    <w:rsid w:val="009B38A1"/>
    <w:rsid w:val="009B39EC"/>
    <w:rsid w:val="009B63D1"/>
    <w:rsid w:val="009B6C3C"/>
    <w:rsid w:val="009B7686"/>
    <w:rsid w:val="009B7881"/>
    <w:rsid w:val="009B7E2A"/>
    <w:rsid w:val="009C1821"/>
    <w:rsid w:val="009C1C37"/>
    <w:rsid w:val="009C29DA"/>
    <w:rsid w:val="009C409B"/>
    <w:rsid w:val="009C456F"/>
    <w:rsid w:val="009C7778"/>
    <w:rsid w:val="009D0C02"/>
    <w:rsid w:val="009D22C5"/>
    <w:rsid w:val="009D2F0C"/>
    <w:rsid w:val="009D5EF0"/>
    <w:rsid w:val="009D6FDD"/>
    <w:rsid w:val="009E0B1B"/>
    <w:rsid w:val="009E201D"/>
    <w:rsid w:val="009E2544"/>
    <w:rsid w:val="009E2DAD"/>
    <w:rsid w:val="009E5353"/>
    <w:rsid w:val="009F16FA"/>
    <w:rsid w:val="009F184D"/>
    <w:rsid w:val="009F234A"/>
    <w:rsid w:val="009F4B62"/>
    <w:rsid w:val="009F6361"/>
    <w:rsid w:val="00A00897"/>
    <w:rsid w:val="00A00B56"/>
    <w:rsid w:val="00A037AB"/>
    <w:rsid w:val="00A0402D"/>
    <w:rsid w:val="00A04D51"/>
    <w:rsid w:val="00A04F64"/>
    <w:rsid w:val="00A05CBB"/>
    <w:rsid w:val="00A06134"/>
    <w:rsid w:val="00A0614A"/>
    <w:rsid w:val="00A0755E"/>
    <w:rsid w:val="00A10050"/>
    <w:rsid w:val="00A10660"/>
    <w:rsid w:val="00A129FA"/>
    <w:rsid w:val="00A14482"/>
    <w:rsid w:val="00A14A77"/>
    <w:rsid w:val="00A14D83"/>
    <w:rsid w:val="00A14F55"/>
    <w:rsid w:val="00A1645F"/>
    <w:rsid w:val="00A16E51"/>
    <w:rsid w:val="00A21E10"/>
    <w:rsid w:val="00A24D05"/>
    <w:rsid w:val="00A25700"/>
    <w:rsid w:val="00A307E3"/>
    <w:rsid w:val="00A36652"/>
    <w:rsid w:val="00A36D66"/>
    <w:rsid w:val="00A50886"/>
    <w:rsid w:val="00A55855"/>
    <w:rsid w:val="00A5585E"/>
    <w:rsid w:val="00A56C32"/>
    <w:rsid w:val="00A57D7A"/>
    <w:rsid w:val="00A60E1E"/>
    <w:rsid w:val="00A650B2"/>
    <w:rsid w:val="00A65119"/>
    <w:rsid w:val="00A67D17"/>
    <w:rsid w:val="00A711D6"/>
    <w:rsid w:val="00A7122A"/>
    <w:rsid w:val="00A7320A"/>
    <w:rsid w:val="00A7428F"/>
    <w:rsid w:val="00A76019"/>
    <w:rsid w:val="00A76D6A"/>
    <w:rsid w:val="00A77966"/>
    <w:rsid w:val="00A77A45"/>
    <w:rsid w:val="00A819BE"/>
    <w:rsid w:val="00A8673C"/>
    <w:rsid w:val="00A91F34"/>
    <w:rsid w:val="00A932F1"/>
    <w:rsid w:val="00A963C1"/>
    <w:rsid w:val="00AA2447"/>
    <w:rsid w:val="00AA326A"/>
    <w:rsid w:val="00AA5796"/>
    <w:rsid w:val="00AA6932"/>
    <w:rsid w:val="00AA6A7E"/>
    <w:rsid w:val="00AA7EC7"/>
    <w:rsid w:val="00AC0036"/>
    <w:rsid w:val="00AC057D"/>
    <w:rsid w:val="00AC14C5"/>
    <w:rsid w:val="00AC229C"/>
    <w:rsid w:val="00AC4654"/>
    <w:rsid w:val="00AC7D58"/>
    <w:rsid w:val="00AD2106"/>
    <w:rsid w:val="00AD23AA"/>
    <w:rsid w:val="00AD57FB"/>
    <w:rsid w:val="00AD5AD6"/>
    <w:rsid w:val="00AD5E3C"/>
    <w:rsid w:val="00AD7854"/>
    <w:rsid w:val="00AE1478"/>
    <w:rsid w:val="00AE3E15"/>
    <w:rsid w:val="00AE41BA"/>
    <w:rsid w:val="00AE577F"/>
    <w:rsid w:val="00AE6B0C"/>
    <w:rsid w:val="00AE7CF4"/>
    <w:rsid w:val="00AF0F2F"/>
    <w:rsid w:val="00AF2584"/>
    <w:rsid w:val="00AF3DCF"/>
    <w:rsid w:val="00AF5A8C"/>
    <w:rsid w:val="00B02271"/>
    <w:rsid w:val="00B027C4"/>
    <w:rsid w:val="00B03B93"/>
    <w:rsid w:val="00B11127"/>
    <w:rsid w:val="00B133BF"/>
    <w:rsid w:val="00B140BD"/>
    <w:rsid w:val="00B15460"/>
    <w:rsid w:val="00B17829"/>
    <w:rsid w:val="00B21A1B"/>
    <w:rsid w:val="00B2237D"/>
    <w:rsid w:val="00B22E9D"/>
    <w:rsid w:val="00B245A7"/>
    <w:rsid w:val="00B26303"/>
    <w:rsid w:val="00B27EE3"/>
    <w:rsid w:val="00B34902"/>
    <w:rsid w:val="00B35390"/>
    <w:rsid w:val="00B35ACB"/>
    <w:rsid w:val="00B42BAF"/>
    <w:rsid w:val="00B42F78"/>
    <w:rsid w:val="00B4399F"/>
    <w:rsid w:val="00B45ECC"/>
    <w:rsid w:val="00B476F5"/>
    <w:rsid w:val="00B51A0E"/>
    <w:rsid w:val="00B524E1"/>
    <w:rsid w:val="00B53AC7"/>
    <w:rsid w:val="00B54037"/>
    <w:rsid w:val="00B57784"/>
    <w:rsid w:val="00B611DE"/>
    <w:rsid w:val="00B61A48"/>
    <w:rsid w:val="00B631D3"/>
    <w:rsid w:val="00B6455C"/>
    <w:rsid w:val="00B7182E"/>
    <w:rsid w:val="00B74861"/>
    <w:rsid w:val="00B74F2B"/>
    <w:rsid w:val="00B81074"/>
    <w:rsid w:val="00B85B79"/>
    <w:rsid w:val="00B8633D"/>
    <w:rsid w:val="00B906FE"/>
    <w:rsid w:val="00B93169"/>
    <w:rsid w:val="00BA1A73"/>
    <w:rsid w:val="00BA290C"/>
    <w:rsid w:val="00BA445C"/>
    <w:rsid w:val="00BB1579"/>
    <w:rsid w:val="00BB16F1"/>
    <w:rsid w:val="00BB1C1D"/>
    <w:rsid w:val="00BB39ED"/>
    <w:rsid w:val="00BB4DA2"/>
    <w:rsid w:val="00BB71A1"/>
    <w:rsid w:val="00BB739F"/>
    <w:rsid w:val="00BB7764"/>
    <w:rsid w:val="00BB7B91"/>
    <w:rsid w:val="00BC0B6A"/>
    <w:rsid w:val="00BC1127"/>
    <w:rsid w:val="00BC1B70"/>
    <w:rsid w:val="00BC28B9"/>
    <w:rsid w:val="00BC526A"/>
    <w:rsid w:val="00BC691A"/>
    <w:rsid w:val="00BC7A51"/>
    <w:rsid w:val="00BC7B82"/>
    <w:rsid w:val="00BD0F41"/>
    <w:rsid w:val="00BD1F2A"/>
    <w:rsid w:val="00BD433A"/>
    <w:rsid w:val="00BD5957"/>
    <w:rsid w:val="00BD68C2"/>
    <w:rsid w:val="00BE250A"/>
    <w:rsid w:val="00BE2778"/>
    <w:rsid w:val="00BE3F58"/>
    <w:rsid w:val="00BE4C8A"/>
    <w:rsid w:val="00BE79EE"/>
    <w:rsid w:val="00BF0523"/>
    <w:rsid w:val="00BF079B"/>
    <w:rsid w:val="00BF0FE1"/>
    <w:rsid w:val="00BF14D2"/>
    <w:rsid w:val="00BF2A75"/>
    <w:rsid w:val="00BF42D4"/>
    <w:rsid w:val="00BF4BB5"/>
    <w:rsid w:val="00BF5437"/>
    <w:rsid w:val="00BF6562"/>
    <w:rsid w:val="00BF7D20"/>
    <w:rsid w:val="00C05B62"/>
    <w:rsid w:val="00C1022A"/>
    <w:rsid w:val="00C122D6"/>
    <w:rsid w:val="00C1241B"/>
    <w:rsid w:val="00C12923"/>
    <w:rsid w:val="00C13A3B"/>
    <w:rsid w:val="00C14100"/>
    <w:rsid w:val="00C15F44"/>
    <w:rsid w:val="00C169CE"/>
    <w:rsid w:val="00C20AEB"/>
    <w:rsid w:val="00C214FB"/>
    <w:rsid w:val="00C26F3D"/>
    <w:rsid w:val="00C27167"/>
    <w:rsid w:val="00C2727C"/>
    <w:rsid w:val="00C27419"/>
    <w:rsid w:val="00C30C5F"/>
    <w:rsid w:val="00C32412"/>
    <w:rsid w:val="00C33F05"/>
    <w:rsid w:val="00C35888"/>
    <w:rsid w:val="00C3671B"/>
    <w:rsid w:val="00C37C67"/>
    <w:rsid w:val="00C37EEA"/>
    <w:rsid w:val="00C40E35"/>
    <w:rsid w:val="00C41957"/>
    <w:rsid w:val="00C41BB1"/>
    <w:rsid w:val="00C41BEE"/>
    <w:rsid w:val="00C428AB"/>
    <w:rsid w:val="00C436E6"/>
    <w:rsid w:val="00C45B57"/>
    <w:rsid w:val="00C45F4F"/>
    <w:rsid w:val="00C46B33"/>
    <w:rsid w:val="00C472C5"/>
    <w:rsid w:val="00C514AD"/>
    <w:rsid w:val="00C52D7F"/>
    <w:rsid w:val="00C568B6"/>
    <w:rsid w:val="00C61124"/>
    <w:rsid w:val="00C61F3B"/>
    <w:rsid w:val="00C621A2"/>
    <w:rsid w:val="00C62856"/>
    <w:rsid w:val="00C6398C"/>
    <w:rsid w:val="00C63F90"/>
    <w:rsid w:val="00C66BAB"/>
    <w:rsid w:val="00C67A51"/>
    <w:rsid w:val="00C7460C"/>
    <w:rsid w:val="00C754AC"/>
    <w:rsid w:val="00C77AEF"/>
    <w:rsid w:val="00C80042"/>
    <w:rsid w:val="00C81942"/>
    <w:rsid w:val="00C83DE5"/>
    <w:rsid w:val="00C83ECA"/>
    <w:rsid w:val="00C847F3"/>
    <w:rsid w:val="00C84DDA"/>
    <w:rsid w:val="00C858CE"/>
    <w:rsid w:val="00C87E59"/>
    <w:rsid w:val="00C91C80"/>
    <w:rsid w:val="00C927D8"/>
    <w:rsid w:val="00C92C28"/>
    <w:rsid w:val="00C93D14"/>
    <w:rsid w:val="00C93EF3"/>
    <w:rsid w:val="00C94A02"/>
    <w:rsid w:val="00C950C3"/>
    <w:rsid w:val="00C952D5"/>
    <w:rsid w:val="00C96874"/>
    <w:rsid w:val="00C97E88"/>
    <w:rsid w:val="00CA2500"/>
    <w:rsid w:val="00CA2A4B"/>
    <w:rsid w:val="00CA2CD1"/>
    <w:rsid w:val="00CA328C"/>
    <w:rsid w:val="00CA58B4"/>
    <w:rsid w:val="00CB3208"/>
    <w:rsid w:val="00CB33E6"/>
    <w:rsid w:val="00CB3E02"/>
    <w:rsid w:val="00CB5C96"/>
    <w:rsid w:val="00CB64E0"/>
    <w:rsid w:val="00CC466C"/>
    <w:rsid w:val="00CC571C"/>
    <w:rsid w:val="00CC6379"/>
    <w:rsid w:val="00CC6F9A"/>
    <w:rsid w:val="00CC728C"/>
    <w:rsid w:val="00CD3D85"/>
    <w:rsid w:val="00CD6797"/>
    <w:rsid w:val="00CD70DB"/>
    <w:rsid w:val="00CF5D13"/>
    <w:rsid w:val="00CF756F"/>
    <w:rsid w:val="00D001E7"/>
    <w:rsid w:val="00D02A09"/>
    <w:rsid w:val="00D03807"/>
    <w:rsid w:val="00D11638"/>
    <w:rsid w:val="00D12963"/>
    <w:rsid w:val="00D12FF5"/>
    <w:rsid w:val="00D158B3"/>
    <w:rsid w:val="00D16F70"/>
    <w:rsid w:val="00D22257"/>
    <w:rsid w:val="00D22B96"/>
    <w:rsid w:val="00D23423"/>
    <w:rsid w:val="00D24B9E"/>
    <w:rsid w:val="00D2506A"/>
    <w:rsid w:val="00D2664E"/>
    <w:rsid w:val="00D27135"/>
    <w:rsid w:val="00D3178E"/>
    <w:rsid w:val="00D31D7C"/>
    <w:rsid w:val="00D31FB6"/>
    <w:rsid w:val="00D332D5"/>
    <w:rsid w:val="00D342A4"/>
    <w:rsid w:val="00D351E1"/>
    <w:rsid w:val="00D41C75"/>
    <w:rsid w:val="00D4267D"/>
    <w:rsid w:val="00D47CDC"/>
    <w:rsid w:val="00D50409"/>
    <w:rsid w:val="00D55EC8"/>
    <w:rsid w:val="00D56B82"/>
    <w:rsid w:val="00D57818"/>
    <w:rsid w:val="00D61089"/>
    <w:rsid w:val="00D611B6"/>
    <w:rsid w:val="00D615A0"/>
    <w:rsid w:val="00D623ED"/>
    <w:rsid w:val="00D62FBA"/>
    <w:rsid w:val="00D65350"/>
    <w:rsid w:val="00D678E4"/>
    <w:rsid w:val="00D725CE"/>
    <w:rsid w:val="00D72BDB"/>
    <w:rsid w:val="00D72F28"/>
    <w:rsid w:val="00D73BDC"/>
    <w:rsid w:val="00D76C17"/>
    <w:rsid w:val="00D833CC"/>
    <w:rsid w:val="00D85835"/>
    <w:rsid w:val="00D859A7"/>
    <w:rsid w:val="00D90168"/>
    <w:rsid w:val="00D90CDC"/>
    <w:rsid w:val="00D923C9"/>
    <w:rsid w:val="00D94663"/>
    <w:rsid w:val="00D978F1"/>
    <w:rsid w:val="00DA162A"/>
    <w:rsid w:val="00DA5946"/>
    <w:rsid w:val="00DA71D8"/>
    <w:rsid w:val="00DA7FB7"/>
    <w:rsid w:val="00DB0B21"/>
    <w:rsid w:val="00DB0E69"/>
    <w:rsid w:val="00DB48EE"/>
    <w:rsid w:val="00DB5554"/>
    <w:rsid w:val="00DB5814"/>
    <w:rsid w:val="00DB5A61"/>
    <w:rsid w:val="00DB5CF5"/>
    <w:rsid w:val="00DB6A76"/>
    <w:rsid w:val="00DB6D74"/>
    <w:rsid w:val="00DB7BC1"/>
    <w:rsid w:val="00DC1319"/>
    <w:rsid w:val="00DC1DB2"/>
    <w:rsid w:val="00DC26BA"/>
    <w:rsid w:val="00DC56F4"/>
    <w:rsid w:val="00DC5B47"/>
    <w:rsid w:val="00DC63F9"/>
    <w:rsid w:val="00DC703E"/>
    <w:rsid w:val="00DD55FD"/>
    <w:rsid w:val="00DD6B4A"/>
    <w:rsid w:val="00DD72D8"/>
    <w:rsid w:val="00DE2AC8"/>
    <w:rsid w:val="00DE3188"/>
    <w:rsid w:val="00DE514F"/>
    <w:rsid w:val="00DE7C67"/>
    <w:rsid w:val="00DF0158"/>
    <w:rsid w:val="00DF04B2"/>
    <w:rsid w:val="00DF08E1"/>
    <w:rsid w:val="00DF1EA3"/>
    <w:rsid w:val="00E00271"/>
    <w:rsid w:val="00E040B5"/>
    <w:rsid w:val="00E0510B"/>
    <w:rsid w:val="00E138FD"/>
    <w:rsid w:val="00E148D4"/>
    <w:rsid w:val="00E17088"/>
    <w:rsid w:val="00E20317"/>
    <w:rsid w:val="00E21769"/>
    <w:rsid w:val="00E22285"/>
    <w:rsid w:val="00E22744"/>
    <w:rsid w:val="00E23AB9"/>
    <w:rsid w:val="00E23F21"/>
    <w:rsid w:val="00E249C6"/>
    <w:rsid w:val="00E27C1E"/>
    <w:rsid w:val="00E378AA"/>
    <w:rsid w:val="00E41384"/>
    <w:rsid w:val="00E4279E"/>
    <w:rsid w:val="00E43231"/>
    <w:rsid w:val="00E45E48"/>
    <w:rsid w:val="00E53FF3"/>
    <w:rsid w:val="00E57259"/>
    <w:rsid w:val="00E61ED9"/>
    <w:rsid w:val="00E6309D"/>
    <w:rsid w:val="00E642B3"/>
    <w:rsid w:val="00E710CF"/>
    <w:rsid w:val="00E75BC2"/>
    <w:rsid w:val="00E8176C"/>
    <w:rsid w:val="00E81D4F"/>
    <w:rsid w:val="00E83A47"/>
    <w:rsid w:val="00E84A8C"/>
    <w:rsid w:val="00E85E4F"/>
    <w:rsid w:val="00E902C2"/>
    <w:rsid w:val="00E90437"/>
    <w:rsid w:val="00E91A2E"/>
    <w:rsid w:val="00E92331"/>
    <w:rsid w:val="00E93F50"/>
    <w:rsid w:val="00E9619A"/>
    <w:rsid w:val="00EA058E"/>
    <w:rsid w:val="00EA0708"/>
    <w:rsid w:val="00EA0D36"/>
    <w:rsid w:val="00EA40B8"/>
    <w:rsid w:val="00EA43C2"/>
    <w:rsid w:val="00EA6C18"/>
    <w:rsid w:val="00EA7358"/>
    <w:rsid w:val="00EB05D3"/>
    <w:rsid w:val="00EB0C42"/>
    <w:rsid w:val="00EB1CB0"/>
    <w:rsid w:val="00EB60FB"/>
    <w:rsid w:val="00EB78FA"/>
    <w:rsid w:val="00EC1793"/>
    <w:rsid w:val="00EC5189"/>
    <w:rsid w:val="00EC62ED"/>
    <w:rsid w:val="00EC68A4"/>
    <w:rsid w:val="00EC738A"/>
    <w:rsid w:val="00ED0657"/>
    <w:rsid w:val="00ED1F4F"/>
    <w:rsid w:val="00ED2779"/>
    <w:rsid w:val="00ED3052"/>
    <w:rsid w:val="00ED38EE"/>
    <w:rsid w:val="00ED538A"/>
    <w:rsid w:val="00ED749E"/>
    <w:rsid w:val="00EE3943"/>
    <w:rsid w:val="00EE5A25"/>
    <w:rsid w:val="00EE7AF3"/>
    <w:rsid w:val="00EF1DF0"/>
    <w:rsid w:val="00EF3952"/>
    <w:rsid w:val="00EF5816"/>
    <w:rsid w:val="00EF7889"/>
    <w:rsid w:val="00EF7C42"/>
    <w:rsid w:val="00F00212"/>
    <w:rsid w:val="00F010C0"/>
    <w:rsid w:val="00F06C86"/>
    <w:rsid w:val="00F10B09"/>
    <w:rsid w:val="00F13782"/>
    <w:rsid w:val="00F14839"/>
    <w:rsid w:val="00F15279"/>
    <w:rsid w:val="00F15D27"/>
    <w:rsid w:val="00F177EB"/>
    <w:rsid w:val="00F20774"/>
    <w:rsid w:val="00F22ED9"/>
    <w:rsid w:val="00F23997"/>
    <w:rsid w:val="00F23C71"/>
    <w:rsid w:val="00F264B1"/>
    <w:rsid w:val="00F33923"/>
    <w:rsid w:val="00F378A7"/>
    <w:rsid w:val="00F42116"/>
    <w:rsid w:val="00F45BC2"/>
    <w:rsid w:val="00F469D1"/>
    <w:rsid w:val="00F477D4"/>
    <w:rsid w:val="00F5032D"/>
    <w:rsid w:val="00F5171A"/>
    <w:rsid w:val="00F5177F"/>
    <w:rsid w:val="00F533E9"/>
    <w:rsid w:val="00F5396B"/>
    <w:rsid w:val="00F540A4"/>
    <w:rsid w:val="00F540D5"/>
    <w:rsid w:val="00F60C81"/>
    <w:rsid w:val="00F6132A"/>
    <w:rsid w:val="00F633DB"/>
    <w:rsid w:val="00F6505F"/>
    <w:rsid w:val="00F70B91"/>
    <w:rsid w:val="00F71408"/>
    <w:rsid w:val="00F71C3D"/>
    <w:rsid w:val="00F761CD"/>
    <w:rsid w:val="00F80ACB"/>
    <w:rsid w:val="00F817D8"/>
    <w:rsid w:val="00F86E1A"/>
    <w:rsid w:val="00F909E1"/>
    <w:rsid w:val="00F92246"/>
    <w:rsid w:val="00F92CBB"/>
    <w:rsid w:val="00F9427B"/>
    <w:rsid w:val="00F94852"/>
    <w:rsid w:val="00F950AF"/>
    <w:rsid w:val="00F95322"/>
    <w:rsid w:val="00F9681A"/>
    <w:rsid w:val="00FA0184"/>
    <w:rsid w:val="00FA4565"/>
    <w:rsid w:val="00FA4DBE"/>
    <w:rsid w:val="00FA631C"/>
    <w:rsid w:val="00FA69A6"/>
    <w:rsid w:val="00FB195A"/>
    <w:rsid w:val="00FB2E1A"/>
    <w:rsid w:val="00FB75BB"/>
    <w:rsid w:val="00FC0BC3"/>
    <w:rsid w:val="00FC1551"/>
    <w:rsid w:val="00FC3A92"/>
    <w:rsid w:val="00FC5388"/>
    <w:rsid w:val="00FC561E"/>
    <w:rsid w:val="00FC6476"/>
    <w:rsid w:val="00FD2A88"/>
    <w:rsid w:val="00FD7A91"/>
    <w:rsid w:val="00FE399E"/>
    <w:rsid w:val="00FE4A82"/>
    <w:rsid w:val="00FE4CC8"/>
    <w:rsid w:val="00FE60F0"/>
    <w:rsid w:val="00FE661A"/>
    <w:rsid w:val="00FE764A"/>
    <w:rsid w:val="00FE7A18"/>
    <w:rsid w:val="00FF0628"/>
    <w:rsid w:val="00FF1C27"/>
    <w:rsid w:val="00FF23E4"/>
    <w:rsid w:val="00FF5F5D"/>
    <w:rsid w:val="00FF6929"/>
    <w:rsid w:val="00FF6948"/>
    <w:rsid w:val="01649AD1"/>
    <w:rsid w:val="017E466E"/>
    <w:rsid w:val="01DCDB96"/>
    <w:rsid w:val="02980F87"/>
    <w:rsid w:val="02D167CF"/>
    <w:rsid w:val="02F590D1"/>
    <w:rsid w:val="0327D8E4"/>
    <w:rsid w:val="03681CA9"/>
    <w:rsid w:val="038DEA2A"/>
    <w:rsid w:val="05B2BF88"/>
    <w:rsid w:val="061A4B86"/>
    <w:rsid w:val="064F2D5D"/>
    <w:rsid w:val="06CB7FA0"/>
    <w:rsid w:val="07EBED9B"/>
    <w:rsid w:val="081C0635"/>
    <w:rsid w:val="0973A063"/>
    <w:rsid w:val="098C35E3"/>
    <w:rsid w:val="09A8DC92"/>
    <w:rsid w:val="0A267ED8"/>
    <w:rsid w:val="0A6BE3F7"/>
    <w:rsid w:val="0AD8892F"/>
    <w:rsid w:val="0B737860"/>
    <w:rsid w:val="0C93896D"/>
    <w:rsid w:val="0E290564"/>
    <w:rsid w:val="0E5FD89D"/>
    <w:rsid w:val="0EC94978"/>
    <w:rsid w:val="0F1AF1DD"/>
    <w:rsid w:val="0F5527FA"/>
    <w:rsid w:val="0FB66A7B"/>
    <w:rsid w:val="0FDC402F"/>
    <w:rsid w:val="10056C13"/>
    <w:rsid w:val="1018852D"/>
    <w:rsid w:val="104E771E"/>
    <w:rsid w:val="11EA6384"/>
    <w:rsid w:val="12628B47"/>
    <w:rsid w:val="128850EA"/>
    <w:rsid w:val="13013519"/>
    <w:rsid w:val="13548942"/>
    <w:rsid w:val="13BD0D8D"/>
    <w:rsid w:val="13DD972D"/>
    <w:rsid w:val="1504FB5C"/>
    <w:rsid w:val="16625392"/>
    <w:rsid w:val="16C0FAE0"/>
    <w:rsid w:val="16DF24FA"/>
    <w:rsid w:val="17C0576B"/>
    <w:rsid w:val="198894C8"/>
    <w:rsid w:val="19EF74F2"/>
    <w:rsid w:val="1A392F48"/>
    <w:rsid w:val="1A48C940"/>
    <w:rsid w:val="1A645BC0"/>
    <w:rsid w:val="1A740CCF"/>
    <w:rsid w:val="1A96AE99"/>
    <w:rsid w:val="1AD220B1"/>
    <w:rsid w:val="1B65B588"/>
    <w:rsid w:val="1BDA8D32"/>
    <w:rsid w:val="1BF6C572"/>
    <w:rsid w:val="1C92729F"/>
    <w:rsid w:val="1CCF286C"/>
    <w:rsid w:val="1CF4DC6D"/>
    <w:rsid w:val="1E11D92D"/>
    <w:rsid w:val="1E2272E7"/>
    <w:rsid w:val="1E7858C7"/>
    <w:rsid w:val="1EFB42E9"/>
    <w:rsid w:val="1F32FBBC"/>
    <w:rsid w:val="1F9778EB"/>
    <w:rsid w:val="1FC45484"/>
    <w:rsid w:val="202FB029"/>
    <w:rsid w:val="203A413F"/>
    <w:rsid w:val="21B7852C"/>
    <w:rsid w:val="21E5209F"/>
    <w:rsid w:val="22458261"/>
    <w:rsid w:val="22721AFE"/>
    <w:rsid w:val="22C7DF3C"/>
    <w:rsid w:val="233115AA"/>
    <w:rsid w:val="24418EF1"/>
    <w:rsid w:val="245577ED"/>
    <w:rsid w:val="24CB4F28"/>
    <w:rsid w:val="25194E5E"/>
    <w:rsid w:val="2611A6C3"/>
    <w:rsid w:val="2B43D7A7"/>
    <w:rsid w:val="2B486F24"/>
    <w:rsid w:val="2B86B4C9"/>
    <w:rsid w:val="2BADF4FC"/>
    <w:rsid w:val="2C738C7B"/>
    <w:rsid w:val="2CC9D627"/>
    <w:rsid w:val="2CD773F2"/>
    <w:rsid w:val="2DBCC8A0"/>
    <w:rsid w:val="2DC21B27"/>
    <w:rsid w:val="2DD6801F"/>
    <w:rsid w:val="2E22F4D7"/>
    <w:rsid w:val="2E411EB3"/>
    <w:rsid w:val="2E42A883"/>
    <w:rsid w:val="2F3FAFD4"/>
    <w:rsid w:val="3031F152"/>
    <w:rsid w:val="313FAB45"/>
    <w:rsid w:val="31768376"/>
    <w:rsid w:val="33024FD9"/>
    <w:rsid w:val="337FDACF"/>
    <w:rsid w:val="3410D7DF"/>
    <w:rsid w:val="367C4F0C"/>
    <w:rsid w:val="36A3B07D"/>
    <w:rsid w:val="36B208C8"/>
    <w:rsid w:val="36F7DE44"/>
    <w:rsid w:val="37038BC5"/>
    <w:rsid w:val="38F72E3C"/>
    <w:rsid w:val="3AAB7C7F"/>
    <w:rsid w:val="3ABA5D42"/>
    <w:rsid w:val="3B6FD114"/>
    <w:rsid w:val="3CC7A972"/>
    <w:rsid w:val="3D31EFF9"/>
    <w:rsid w:val="3D35E418"/>
    <w:rsid w:val="3DC250B7"/>
    <w:rsid w:val="3E3F1EB7"/>
    <w:rsid w:val="3F0A1C34"/>
    <w:rsid w:val="4026787E"/>
    <w:rsid w:val="40AE91F0"/>
    <w:rsid w:val="40D79BE9"/>
    <w:rsid w:val="41251695"/>
    <w:rsid w:val="4159FC93"/>
    <w:rsid w:val="42EB97B6"/>
    <w:rsid w:val="42F0527F"/>
    <w:rsid w:val="4311B72B"/>
    <w:rsid w:val="43CBD9F9"/>
    <w:rsid w:val="440DAE4C"/>
    <w:rsid w:val="44B6913D"/>
    <w:rsid w:val="45648E9F"/>
    <w:rsid w:val="47E467C0"/>
    <w:rsid w:val="484082D5"/>
    <w:rsid w:val="4ADFE4BA"/>
    <w:rsid w:val="4AFB7C83"/>
    <w:rsid w:val="4BDA21EA"/>
    <w:rsid w:val="4BF5B286"/>
    <w:rsid w:val="4C5F65CB"/>
    <w:rsid w:val="4CFC2D2F"/>
    <w:rsid w:val="5029DED5"/>
    <w:rsid w:val="517A3421"/>
    <w:rsid w:val="51D5319A"/>
    <w:rsid w:val="524A24F2"/>
    <w:rsid w:val="52921B0E"/>
    <w:rsid w:val="537AA6A4"/>
    <w:rsid w:val="53889E91"/>
    <w:rsid w:val="54E74A92"/>
    <w:rsid w:val="556B0C77"/>
    <w:rsid w:val="557D7D81"/>
    <w:rsid w:val="55DE2DCF"/>
    <w:rsid w:val="5682FEC3"/>
    <w:rsid w:val="5764904B"/>
    <w:rsid w:val="57790402"/>
    <w:rsid w:val="5794F947"/>
    <w:rsid w:val="57A0554A"/>
    <w:rsid w:val="57A61B92"/>
    <w:rsid w:val="581A1F17"/>
    <w:rsid w:val="58F3C2FC"/>
    <w:rsid w:val="5C800898"/>
    <w:rsid w:val="5D6F34E7"/>
    <w:rsid w:val="5DE2639D"/>
    <w:rsid w:val="5EA6D5C1"/>
    <w:rsid w:val="5F166DA2"/>
    <w:rsid w:val="5F68D746"/>
    <w:rsid w:val="5FD80168"/>
    <w:rsid w:val="60988CAE"/>
    <w:rsid w:val="613BE2EA"/>
    <w:rsid w:val="61AE7CC5"/>
    <w:rsid w:val="64E5DB47"/>
    <w:rsid w:val="64F53F7B"/>
    <w:rsid w:val="6577183E"/>
    <w:rsid w:val="665B915E"/>
    <w:rsid w:val="667EE21E"/>
    <w:rsid w:val="6706092C"/>
    <w:rsid w:val="670CD30B"/>
    <w:rsid w:val="676F2C84"/>
    <w:rsid w:val="67AD3A3F"/>
    <w:rsid w:val="67DE68D4"/>
    <w:rsid w:val="67EF8CB8"/>
    <w:rsid w:val="6862E5BE"/>
    <w:rsid w:val="692B90F6"/>
    <w:rsid w:val="693105F2"/>
    <w:rsid w:val="6994BC12"/>
    <w:rsid w:val="69D0D123"/>
    <w:rsid w:val="6AD02F4C"/>
    <w:rsid w:val="6AF4795C"/>
    <w:rsid w:val="6B70E380"/>
    <w:rsid w:val="6BE0A3C5"/>
    <w:rsid w:val="6C185959"/>
    <w:rsid w:val="6C281746"/>
    <w:rsid w:val="6C3C8DA7"/>
    <w:rsid w:val="6CC338B1"/>
    <w:rsid w:val="6DABA04B"/>
    <w:rsid w:val="6DD89A80"/>
    <w:rsid w:val="6E4D02D4"/>
    <w:rsid w:val="6EB71AF2"/>
    <w:rsid w:val="6FD7FAB6"/>
    <w:rsid w:val="70DDD6BB"/>
    <w:rsid w:val="70E89379"/>
    <w:rsid w:val="710C122C"/>
    <w:rsid w:val="713BE28C"/>
    <w:rsid w:val="713D1A5F"/>
    <w:rsid w:val="71987B48"/>
    <w:rsid w:val="71F14D2F"/>
    <w:rsid w:val="71F49973"/>
    <w:rsid w:val="7234406B"/>
    <w:rsid w:val="726A9957"/>
    <w:rsid w:val="736746D0"/>
    <w:rsid w:val="74747808"/>
    <w:rsid w:val="7588F0CD"/>
    <w:rsid w:val="75AB627C"/>
    <w:rsid w:val="7700598F"/>
    <w:rsid w:val="774989F9"/>
    <w:rsid w:val="7827472F"/>
    <w:rsid w:val="78311B60"/>
    <w:rsid w:val="78DCC35F"/>
    <w:rsid w:val="79AA0FA7"/>
    <w:rsid w:val="79B41A43"/>
    <w:rsid w:val="79F3227E"/>
    <w:rsid w:val="7A41F3BE"/>
    <w:rsid w:val="7A879AB4"/>
    <w:rsid w:val="7A9374FA"/>
    <w:rsid w:val="7AD24D43"/>
    <w:rsid w:val="7AE2FA2F"/>
    <w:rsid w:val="7BEDE22D"/>
    <w:rsid w:val="7C97D7F1"/>
    <w:rsid w:val="7D0422D3"/>
    <w:rsid w:val="7D9D65FA"/>
    <w:rsid w:val="7E4CD1C6"/>
    <w:rsid w:val="7E5CB9B4"/>
    <w:rsid w:val="7E85E964"/>
    <w:rsid w:val="7F87F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8AF7C0"/>
  <w15:docId w15:val="{16E93CE6-B7B2-477E-AAE5-41972178A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BCA"/>
    <w:pPr>
      <w:tabs>
        <w:tab w:val="left" w:pos="284"/>
      </w:tabs>
      <w:spacing w:after="240" w:line="240" w:lineRule="exact"/>
      <w:ind w:right="822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15D1"/>
    <w:pPr>
      <w:spacing w:after="120" w:line="240" w:lineRule="auto"/>
      <w:contextualSpacing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iPriority w:val="9"/>
    <w:qFormat/>
    <w:rsid w:val="00EA6C18"/>
    <w:pPr>
      <w:spacing w:after="0" w:line="240" w:lineRule="auto"/>
      <w:jc w:val="both"/>
      <w:outlineLvl w:val="1"/>
    </w:pPr>
    <w:rPr>
      <w:rFonts w:ascii="Arial" w:hAnsi="Arial" w:cs="Arial"/>
      <w:u w:val="single"/>
    </w:rPr>
  </w:style>
  <w:style w:type="paragraph" w:styleId="Heading3">
    <w:name w:val="heading 3"/>
    <w:basedOn w:val="Normal"/>
    <w:next w:val="Normal"/>
    <w:link w:val="Heading3Char"/>
    <w:uiPriority w:val="9"/>
    <w:qFormat/>
    <w:rsid w:val="00977BC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Heading3"/>
    <w:next w:val="Normal"/>
    <w:link w:val="Heading4Char"/>
    <w:uiPriority w:val="9"/>
    <w:qFormat/>
    <w:rsid w:val="00977BCA"/>
    <w:pPr>
      <w:outlineLvl w:val="3"/>
    </w:pPr>
    <w:rPr>
      <w:b w:val="0"/>
      <w:bCs w:val="0"/>
      <w:iCs/>
    </w:rPr>
  </w:style>
  <w:style w:type="paragraph" w:styleId="Heading5">
    <w:name w:val="heading 5"/>
    <w:basedOn w:val="Heading4"/>
    <w:next w:val="Normal"/>
    <w:link w:val="Heading5Char"/>
    <w:uiPriority w:val="9"/>
    <w:semiHidden/>
    <w:qFormat/>
    <w:rsid w:val="00977BCA"/>
    <w:pPr>
      <w:outlineLvl w:val="4"/>
    </w:pPr>
    <w:rPr>
      <w:i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00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00F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7428F"/>
    <w:pPr>
      <w:spacing w:after="0" w:line="200" w:lineRule="exact"/>
      <w:ind w:right="0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A7428F"/>
    <w:rPr>
      <w:sz w:val="16"/>
    </w:rPr>
  </w:style>
  <w:style w:type="paragraph" w:styleId="Footer">
    <w:name w:val="footer"/>
    <w:basedOn w:val="Normal"/>
    <w:link w:val="FooterChar"/>
    <w:uiPriority w:val="99"/>
    <w:unhideWhenUsed/>
    <w:rsid w:val="00723029"/>
    <w:pPr>
      <w:tabs>
        <w:tab w:val="clear" w:pos="284"/>
        <w:tab w:val="right" w:pos="9639"/>
      </w:tabs>
      <w:spacing w:after="0" w:line="160" w:lineRule="exact"/>
      <w:ind w:right="0"/>
    </w:pPr>
    <w:rPr>
      <w:noProof/>
      <w:sz w:val="13"/>
    </w:rPr>
  </w:style>
  <w:style w:type="character" w:customStyle="1" w:styleId="FooterChar">
    <w:name w:val="Footer Char"/>
    <w:basedOn w:val="DefaultParagraphFont"/>
    <w:link w:val="Footer"/>
    <w:uiPriority w:val="99"/>
    <w:rsid w:val="00723029"/>
    <w:rPr>
      <w:noProof/>
      <w:sz w:val="13"/>
    </w:rPr>
  </w:style>
  <w:style w:type="paragraph" w:customStyle="1" w:styleId="Default">
    <w:name w:val="Default"/>
    <w:rsid w:val="00977B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4"/>
    </w:rPr>
  </w:style>
  <w:style w:type="paragraph" w:styleId="NoSpacing">
    <w:name w:val="No Spacing"/>
    <w:basedOn w:val="Normal"/>
    <w:uiPriority w:val="1"/>
    <w:qFormat/>
    <w:rsid w:val="001B5D5E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5615D1"/>
    <w:rPr>
      <w:b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A6C18"/>
    <w:rPr>
      <w:rFonts w:ascii="Arial" w:hAnsi="Arial" w:cs="Arial"/>
      <w:sz w:val="20"/>
      <w:u w:val="single"/>
    </w:rPr>
  </w:style>
  <w:style w:type="paragraph" w:customStyle="1" w:styleId="Signoffline1">
    <w:name w:val="Sign off line 1"/>
    <w:basedOn w:val="Normal"/>
    <w:uiPriority w:val="3"/>
    <w:qFormat/>
    <w:rsid w:val="00AF0F2F"/>
    <w:pPr>
      <w:spacing w:after="0"/>
    </w:pPr>
    <w:rPr>
      <w:b/>
    </w:rPr>
  </w:style>
  <w:style w:type="paragraph" w:customStyle="1" w:styleId="Signoffline2">
    <w:name w:val="Sign off line 2"/>
    <w:basedOn w:val="Normal"/>
    <w:uiPriority w:val="3"/>
    <w:qFormat/>
    <w:rsid w:val="00977BCA"/>
  </w:style>
  <w:style w:type="paragraph" w:customStyle="1" w:styleId="Signoffline3">
    <w:name w:val="Sign off line 3"/>
    <w:basedOn w:val="Signoffline2"/>
    <w:uiPriority w:val="3"/>
    <w:qFormat/>
    <w:rsid w:val="00977BCA"/>
    <w:pPr>
      <w:spacing w:after="0" w:line="200" w:lineRule="exact"/>
    </w:pPr>
    <w:rPr>
      <w:sz w:val="16"/>
    </w:rPr>
  </w:style>
  <w:style w:type="paragraph" w:styleId="Title">
    <w:name w:val="Title"/>
    <w:basedOn w:val="Normal"/>
    <w:next w:val="Normal"/>
    <w:link w:val="TitleChar"/>
    <w:uiPriority w:val="10"/>
    <w:qFormat/>
    <w:rsid w:val="007A1E26"/>
    <w:pPr>
      <w:spacing w:after="0" w:line="320" w:lineRule="exact"/>
      <w:ind w:right="0"/>
      <w:contextualSpacing/>
    </w:pPr>
    <w:rPr>
      <w:rFonts w:asciiTheme="majorHAnsi" w:eastAsiaTheme="majorEastAsia" w:hAnsiTheme="majorHAnsi" w:cstheme="majorBidi"/>
      <w:b/>
      <w:color w:val="000000" w:themeColor="text2" w:themeShade="BF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A1E26"/>
    <w:rPr>
      <w:rFonts w:asciiTheme="majorHAnsi" w:eastAsiaTheme="majorEastAsia" w:hAnsiTheme="majorHAnsi" w:cstheme="majorBidi"/>
      <w:b/>
      <w:color w:val="000000" w:themeColor="text2" w:themeShade="BF"/>
      <w:kern w:val="28"/>
      <w:sz w:val="30"/>
      <w:szCs w:val="52"/>
    </w:rPr>
  </w:style>
  <w:style w:type="paragraph" w:styleId="ListParagraph">
    <w:name w:val="List Paragraph"/>
    <w:basedOn w:val="Normal"/>
    <w:uiPriority w:val="34"/>
    <w:unhideWhenUsed/>
    <w:rsid w:val="002137E2"/>
    <w:pPr>
      <w:ind w:left="284" w:hanging="284"/>
    </w:pPr>
  </w:style>
  <w:style w:type="paragraph" w:customStyle="1" w:styleId="Bulletedtext">
    <w:name w:val="Bulleted text"/>
    <w:basedOn w:val="ListParagraph"/>
    <w:uiPriority w:val="2"/>
    <w:qFormat/>
    <w:rsid w:val="005615D1"/>
    <w:pPr>
      <w:numPr>
        <w:numId w:val="10"/>
      </w:numPr>
      <w:tabs>
        <w:tab w:val="clear" w:pos="284"/>
      </w:tabs>
      <w:spacing w:after="120" w:line="240" w:lineRule="auto"/>
      <w:ind w:left="714" w:right="990" w:hanging="357"/>
      <w:contextualSpacing/>
    </w:pPr>
    <w:rPr>
      <w:lang w:eastAsia="en-GB"/>
    </w:rPr>
  </w:style>
  <w:style w:type="paragraph" w:customStyle="1" w:styleId="Tabletext">
    <w:name w:val="Table text"/>
    <w:basedOn w:val="NoSpacing"/>
    <w:uiPriority w:val="4"/>
    <w:qFormat/>
    <w:rsid w:val="00416C58"/>
    <w:pPr>
      <w:ind w:right="0"/>
    </w:pPr>
  </w:style>
  <w:style w:type="paragraph" w:customStyle="1" w:styleId="Tabletextbold">
    <w:name w:val="Table text bold"/>
    <w:basedOn w:val="Tabletext"/>
    <w:uiPriority w:val="4"/>
    <w:qFormat/>
    <w:rsid w:val="00416C58"/>
    <w:rPr>
      <w:b/>
    </w:rPr>
  </w:style>
  <w:style w:type="table" w:styleId="TableGrid">
    <w:name w:val="Table Grid"/>
    <w:basedOn w:val="TableNormal"/>
    <w:rsid w:val="00416C58"/>
    <w:pPr>
      <w:spacing w:after="0" w:line="260" w:lineRule="exact"/>
    </w:pPr>
    <w:tblPr>
      <w:tblBorders>
        <w:top w:val="single" w:sz="2" w:space="0" w:color="auto"/>
        <w:bottom w:val="single" w:sz="2" w:space="0" w:color="auto"/>
        <w:insideH w:val="single" w:sz="2" w:space="0" w:color="auto"/>
      </w:tblBorders>
      <w:tblCellMar>
        <w:top w:w="28" w:type="dxa"/>
        <w:left w:w="0" w:type="dxa"/>
        <w:bottom w:w="57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977BCA"/>
    <w:rPr>
      <w:rFonts w:asciiTheme="majorHAnsi" w:eastAsiaTheme="majorEastAsia" w:hAnsiTheme="majorHAnsi" w:cstheme="majorBidi"/>
      <w:b/>
      <w:bCs/>
      <w:i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977BCA"/>
    <w:rPr>
      <w:rFonts w:asciiTheme="majorHAnsi" w:eastAsiaTheme="majorEastAsia" w:hAnsiTheme="majorHAnsi" w:cstheme="majorBidi"/>
      <w:i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BCA"/>
    <w:rPr>
      <w:rFonts w:asciiTheme="majorHAnsi" w:eastAsiaTheme="majorEastAsia" w:hAnsiTheme="majorHAnsi" w:cstheme="majorBidi"/>
      <w:iCs/>
      <w:sz w:val="20"/>
    </w:rPr>
  </w:style>
  <w:style w:type="character" w:styleId="PlaceholderText">
    <w:name w:val="Placeholder Text"/>
    <w:basedOn w:val="DefaultParagraphFont"/>
    <w:uiPriority w:val="99"/>
    <w:semiHidden/>
    <w:rsid w:val="004B0AF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4D0D6B"/>
    <w:rPr>
      <w:color w:val="1E9F2D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B59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B596D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B596D"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D695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25179"/>
    <w:rPr>
      <w:rFonts w:ascii="Times New Roman" w:hAnsi="Times New Roman" w:cs="Times New Roman"/>
      <w:sz w:val="24"/>
      <w:szCs w:val="24"/>
    </w:rPr>
  </w:style>
  <w:style w:type="paragraph" w:customStyle="1" w:styleId="Quote1">
    <w:name w:val="Quote1"/>
    <w:basedOn w:val="Normal"/>
    <w:link w:val="quoteChar"/>
    <w:qFormat/>
    <w:rsid w:val="005F7C6A"/>
    <w:pPr>
      <w:spacing w:after="120" w:line="240" w:lineRule="auto"/>
      <w:ind w:left="284"/>
      <w:jc w:val="both"/>
    </w:pPr>
    <w:rPr>
      <w:rFonts w:ascii="Arial" w:hAnsi="Arial" w:cs="Arial"/>
      <w:b/>
      <w:bCs/>
    </w:rPr>
  </w:style>
  <w:style w:type="character" w:customStyle="1" w:styleId="quoteChar">
    <w:name w:val="quote Char"/>
    <w:basedOn w:val="DefaultParagraphFont"/>
    <w:link w:val="Quote1"/>
    <w:rsid w:val="005F7C6A"/>
    <w:rPr>
      <w:rFonts w:ascii="Arial" w:hAnsi="Arial" w:cs="Arial"/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0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cj\AppData\Local\Temp\Temp1_Templates%20for%20graphics.zip\Templates%20for%20graphics\WB-Letterhead.dotm" TargetMode="External"/></Relationships>
</file>

<file path=word/theme/theme1.xml><?xml version="1.0" encoding="utf-8"?>
<a:theme xmlns:a="http://schemas.openxmlformats.org/drawingml/2006/main" name="Office Theme">
  <a:themeElements>
    <a:clrScheme name="Gerald Eve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1E9F2D"/>
      </a:accent1>
      <a:accent2>
        <a:srgbClr val="000000"/>
      </a:accent2>
      <a:accent3>
        <a:srgbClr val="FFFFFF"/>
      </a:accent3>
      <a:accent4>
        <a:srgbClr val="1E9F2D"/>
      </a:accent4>
      <a:accent5>
        <a:srgbClr val="000000"/>
      </a:accent5>
      <a:accent6>
        <a:srgbClr val="FFFFFF"/>
      </a:accent6>
      <a:hlink>
        <a:srgbClr val="1E9F2D"/>
      </a:hlink>
      <a:folHlink>
        <a:srgbClr val="00000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063075f-cc0c-4aac-9bfa-14ead780f8a1">
      <Value>4</Value>
      <Value>1</Value>
    </TaxCatchAll>
    <Property_x0020_Address xmlns="d8912809-f25e-4882-96d0-07f1b94ba2a6">7 Howick Place 
, LONDON</Property_x0020_Address>
    <c2f3895442d64e06ad219af07c660a19 xmlns="d8912809-f25e-4882-96d0-07f1b94ba2a6">
      <Terms xmlns="http://schemas.microsoft.com/office/infopath/2007/PartnerControls">
        <TermInfo xmlns="http://schemas.microsoft.com/office/infopath/2007/PartnerControls">
          <TermName xmlns="http://schemas.microsoft.com/office/infopath/2007/PartnerControls">Dorback Assets Limited - D3618000</TermName>
          <TermId xmlns="http://schemas.microsoft.com/office/infopath/2007/PartnerControls">89ab2e1c-e6a8-4577-9f11-e8f89ce69ceb</TermId>
        </TermInfo>
      </Terms>
    </c2f3895442d64e06ad219af07c660a19>
    <File_x0020_Number xmlns="d8912809-f25e-4882-96d0-07f1b94ba2a6">U0031146</File_x0020_Number>
    <Owning_x0020_Department xmlns="d8912809-f25e-4882-96d0-07f1b94ba2a6">Planning (London)</Owning_x0020_Department>
    <SubFile_x0020_Number xmlns="d8912809-f25e-4882-96d0-07f1b94ba2a6" xsi:nil="true"/>
    <Work_x0020_Type xmlns="d8912809-f25e-4882-96d0-07f1b94ba2a6">PADV</Work_x0020_Type>
    <Postcode xmlns="d8912809-f25e-4882-96d0-07f1b94ba2a6">SW1P 1BB</Postcode>
    <obace5befb5a405da52b5c601bcfe804 xmlns="d8912809-f25e-4882-96d0-07f1b94ba2a6">
      <Terms xmlns="http://schemas.microsoft.com/office/infopath/2007/PartnerControls">
        <TermInfo xmlns="http://schemas.microsoft.com/office/infopath/2007/PartnerControls">
          <TermName xmlns="http://schemas.microsoft.com/office/infopath/2007/PartnerControls">2118049</TermName>
          <TermId xmlns="http://schemas.microsoft.com/office/infopath/2007/PartnerControls">82a2e905-5ef2-44a5-bf03-b3b27b089a47</TermId>
        </TermInfo>
      </Terms>
    </obace5befb5a405da52b5c601bcfe804>
    <Client_x0020_Reference xmlns="d8912809-f25e-4882-96d0-07f1b94ba2a6" xsi:nil="true"/>
    <Service_x0020_Line xmlns="d8912809-f25e-4882-96d0-07f1b94ba2a6">Planning &amp; Development</Service_x0020_Line>
    <Job_x0020_Status xmlns="d8912809-f25e-4882-96d0-07f1b94ba2a6">Open</Job_x0020_Status>
    <Partner xmlns="d8912809-f25e-4882-96d0-07f1b94ba2a6">James Wickham</Partner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Gerald Eve Base Document" ma:contentTypeID="0x010100FD57DD30FEAD9F4DB9E3204E47DDB2530029D253897797C04C9708D06A21EFD362" ma:contentTypeVersion="19" ma:contentTypeDescription="" ma:contentTypeScope="" ma:versionID="598ef33b58749d5588d105c71c2ff840">
  <xsd:schema xmlns:xsd="http://www.w3.org/2001/XMLSchema" xmlns:xs="http://www.w3.org/2001/XMLSchema" xmlns:p="http://schemas.microsoft.com/office/2006/metadata/properties" xmlns:ns2="6063075f-cc0c-4aac-9bfa-14ead780f8a1" xmlns:ns3="d8912809-f25e-4882-96d0-07f1b94ba2a6" xmlns:ns4="f55e052f-71c7-4da0-a956-ccec8d6eb695" targetNamespace="http://schemas.microsoft.com/office/2006/metadata/properties" ma:root="true" ma:fieldsID="c6954ff6f21326984fbb736a42f9015f" ns2:_="" ns3:_="" ns4:_="">
    <xsd:import namespace="6063075f-cc0c-4aac-9bfa-14ead780f8a1"/>
    <xsd:import namespace="d8912809-f25e-4882-96d0-07f1b94ba2a6"/>
    <xsd:import namespace="f55e052f-71c7-4da0-a956-ccec8d6eb695"/>
    <xsd:element name="properties">
      <xsd:complexType>
        <xsd:sequence>
          <xsd:element name="documentManagement">
            <xsd:complexType>
              <xsd:all>
                <xsd:element ref="ns3:File_x0020_Number" minOccurs="0"/>
                <xsd:element ref="ns3:SubFile_x0020_Number" minOccurs="0"/>
                <xsd:element ref="ns3:Client_x0020_Reference" minOccurs="0"/>
                <xsd:element ref="ns3:Service_x0020_Line" minOccurs="0"/>
                <xsd:element ref="ns3:Work_x0020_Type" minOccurs="0"/>
                <xsd:element ref="ns3:Job_x0020_Status" minOccurs="0"/>
                <xsd:element ref="ns3:Property_x0020_Address" minOccurs="0"/>
                <xsd:element ref="ns3:Postcode" minOccurs="0"/>
                <xsd:element ref="ns3:Owning_x0020_Department" minOccurs="0"/>
                <xsd:element ref="ns3:Partner" minOccurs="0"/>
                <xsd:element ref="ns3:c2f3895442d64e06ad219af07c660a19" minOccurs="0"/>
                <xsd:element ref="ns3:obace5befb5a405da52b5c601bcfe804" minOccurs="0"/>
                <xsd:element ref="ns2:TaxCatchAll" minOccurs="0"/>
                <xsd:element ref="ns2:TaxCatchAllLabel" minOccurs="0"/>
                <xsd:element ref="ns4:MediaServiceMetadata" minOccurs="0"/>
                <xsd:element ref="ns4:MediaServiceFastMetadata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3075f-cc0c-4aac-9bfa-14ead780f8a1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33556470-c31c-4f1b-8f70-9e502d813deb}" ma:internalName="TaxCatchAll" ma:showField="CatchAllData" ma:web="6063075f-cc0c-4aac-9bfa-14ead780f8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22" nillable="true" ma:displayName="Taxonomy Catch All Column1" ma:hidden="true" ma:list="{33556470-c31c-4f1b-8f70-9e502d813deb}" ma:internalName="TaxCatchAllLabel" ma:readOnly="true" ma:showField="CatchAllDataLabel" ma:web="6063075f-cc0c-4aac-9bfa-14ead780f8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12809-f25e-4882-96d0-07f1b94ba2a6" elementFormDefault="qualified">
    <xsd:import namespace="http://schemas.microsoft.com/office/2006/documentManagement/types"/>
    <xsd:import namespace="http://schemas.microsoft.com/office/infopath/2007/PartnerControls"/>
    <xsd:element name="File_x0020_Number" ma:index="3" nillable="true" ma:displayName="File Number" ma:internalName="File_x0020_Number">
      <xsd:simpleType>
        <xsd:restriction base="dms:Text">
          <xsd:maxLength value="8"/>
        </xsd:restriction>
      </xsd:simpleType>
    </xsd:element>
    <xsd:element name="SubFile_x0020_Number" ma:index="4" nillable="true" ma:displayName="SubFile Number" ma:internalName="SubFile_x0020_Number">
      <xsd:simpleType>
        <xsd:restriction base="dms:Text">
          <xsd:maxLength value="12"/>
        </xsd:restriction>
      </xsd:simpleType>
    </xsd:element>
    <xsd:element name="Client_x0020_Reference" ma:index="6" nillable="true" ma:displayName="Client Reference" ma:internalName="Client_x0020_Reference">
      <xsd:simpleType>
        <xsd:restriction base="dms:Text">
          <xsd:maxLength value="255"/>
        </xsd:restriction>
      </xsd:simpleType>
    </xsd:element>
    <xsd:element name="Service_x0020_Line" ma:index="7" nillable="true" ma:displayName="Service Line" ma:internalName="Service_x0020_Line">
      <xsd:simpleType>
        <xsd:restriction base="dms:Text">
          <xsd:maxLength value="255"/>
        </xsd:restriction>
      </xsd:simpleType>
    </xsd:element>
    <xsd:element name="Work_x0020_Type" ma:index="8" nillable="true" ma:displayName="Work Type" ma:internalName="Work_x0020_Type">
      <xsd:simpleType>
        <xsd:restriction base="dms:Text">
          <xsd:maxLength value="255"/>
        </xsd:restriction>
      </xsd:simpleType>
    </xsd:element>
    <xsd:element name="Job_x0020_Status" ma:index="9" nillable="true" ma:displayName="Job Status" ma:internalName="Job_x0020_Status">
      <xsd:simpleType>
        <xsd:restriction base="dms:Text">
          <xsd:maxLength value="255"/>
        </xsd:restriction>
      </xsd:simpleType>
    </xsd:element>
    <xsd:element name="Property_x0020_Address" ma:index="10" nillable="true" ma:displayName="Property Address" ma:internalName="Property_x0020_Address">
      <xsd:simpleType>
        <xsd:restriction base="dms:Text">
          <xsd:maxLength value="255"/>
        </xsd:restriction>
      </xsd:simpleType>
    </xsd:element>
    <xsd:element name="Postcode" ma:index="11" nillable="true" ma:displayName="Postcode" ma:internalName="Postcode">
      <xsd:simpleType>
        <xsd:restriction base="dms:Text">
          <xsd:maxLength value="255"/>
        </xsd:restriction>
      </xsd:simpleType>
    </xsd:element>
    <xsd:element name="Owning_x0020_Department" ma:index="12" nillable="true" ma:displayName="Owning Department" ma:internalName="Owning_x0020_Department">
      <xsd:simpleType>
        <xsd:restriction base="dms:Text">
          <xsd:maxLength value="255"/>
        </xsd:restriction>
      </xsd:simpleType>
    </xsd:element>
    <xsd:element name="Partner" ma:index="13" nillable="true" ma:displayName="Partner" ma:internalName="Partner">
      <xsd:simpleType>
        <xsd:restriction base="dms:Text">
          <xsd:maxLength value="255"/>
        </xsd:restriction>
      </xsd:simpleType>
    </xsd:element>
    <xsd:element name="c2f3895442d64e06ad219af07c660a19" ma:index="17" nillable="true" ma:taxonomy="true" ma:internalName="c2f3895442d64e06ad219af07c660a19" ma:taxonomyFieldName="Client" ma:displayName="Client" ma:default="" ma:fieldId="{c2f38954-42d6-4e06-ad21-9af07c660a19}" ma:sspId="fa9e3d10-fad4-4f03-a70c-ca5e5cef40ea" ma:termSetId="64f4c942-1c77-41b1-b955-1724df6fdd9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bace5befb5a405da52b5c601bcfe804" ma:index="20" nillable="true" ma:taxonomy="true" ma:internalName="obace5befb5a405da52b5c601bcfe804" ma:taxonomyFieldName="JobID" ma:displayName="JobID" ma:default="" ma:fieldId="{8bace5be-fb5a-405d-a52b-5c601bcfe804}" ma:sspId="fa9e3d10-fad4-4f03-a70c-ca5e5cef40ea" ma:termSetId="13011f6d-9635-40bd-857b-c2248150f44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5e052f-71c7-4da0-a956-ccec8d6eb6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3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TemplafyTemplateConfiguration><![CDATA[{"elementsMetadata":[],"transformationConfigurations":[],"templateName":"UK Newmark Letterhead - London West-End","templateDescription":"","enableDocumentContentUpdater":false,"version":"2.0"}]]></TemplafyTemplateConfiguration>
</file>

<file path=customXml/item5.xml><?xml version="1.0" encoding="utf-8"?>
<TemplafyFormConfiguration><![CDATA[{"formFields":[],"formDataEntries":[]}]]></TemplafyFormConfiguration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27050F-CC87-49A4-A523-91BCBB79550A}">
  <ds:schemaRefs>
    <ds:schemaRef ds:uri="http://schemas.microsoft.com/office/2006/metadata/properties"/>
    <ds:schemaRef ds:uri="http://schemas.microsoft.com/office/infopath/2007/PartnerControls"/>
    <ds:schemaRef ds:uri="6063075f-cc0c-4aac-9bfa-14ead780f8a1"/>
    <ds:schemaRef ds:uri="d8912809-f25e-4882-96d0-07f1b94ba2a6"/>
  </ds:schemaRefs>
</ds:datastoreItem>
</file>

<file path=customXml/itemProps2.xml><?xml version="1.0" encoding="utf-8"?>
<ds:datastoreItem xmlns:ds="http://schemas.openxmlformats.org/officeDocument/2006/customXml" ds:itemID="{FD285631-194D-4F5D-95AB-6B676E4ABD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63075f-cc0c-4aac-9bfa-14ead780f8a1"/>
    <ds:schemaRef ds:uri="d8912809-f25e-4882-96d0-07f1b94ba2a6"/>
    <ds:schemaRef ds:uri="f55e052f-71c7-4da0-a956-ccec8d6eb6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758123F-28D6-4F6B-8172-5961379D6A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B8A2264-CF3F-450B-8AA3-31A37E5BC1DB}">
  <ds:schemaRefs/>
</ds:datastoreItem>
</file>

<file path=customXml/itemProps5.xml><?xml version="1.0" encoding="utf-8"?>
<ds:datastoreItem xmlns:ds="http://schemas.openxmlformats.org/officeDocument/2006/customXml" ds:itemID="{6BAAC2BC-997F-4E96-A4C4-4D19F4EC2286}">
  <ds:schemaRefs/>
</ds:datastoreItem>
</file>

<file path=customXml/itemProps6.xml><?xml version="1.0" encoding="utf-8"?>
<ds:datastoreItem xmlns:ds="http://schemas.openxmlformats.org/officeDocument/2006/customXml" ds:itemID="{EF841B6E-1461-4A90-9641-184A5B5C8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C:\Users\Gcj\AppData\Local\Temp\Temp1_Templates for graphics.zip\Templates for graphics\WB-Letterhead.dotm</Template>
  <TotalTime>23</TotalTime>
  <Pages>1</Pages>
  <Words>19</Words>
  <Characters>155</Characters>
  <Application>Microsoft Office Word</Application>
  <DocSecurity>0</DocSecurity>
  <Lines>38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Gareth Jones</dc:creator>
  <cp:keywords/>
  <dc:description/>
  <cp:lastModifiedBy>James Wickham</cp:lastModifiedBy>
  <cp:revision>17</cp:revision>
  <dcterms:created xsi:type="dcterms:W3CDTF">2026-03-06T09:28:00Z</dcterms:created>
  <dcterms:modified xsi:type="dcterms:W3CDTF">2026-03-08T22:56:00Z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18d61c5-93d1-4091-b01b-ac48f4008754_Enabled">
    <vt:lpwstr>True</vt:lpwstr>
  </property>
  <property fmtid="{D5CDD505-2E9C-101B-9397-08002B2CF9AE}" pid="3" name="MSIP_Label_818d61c5-93d1-4091-b01b-ac48f4008754_SiteId">
    <vt:lpwstr>e30a82f4-3fdd-4882-820f-d2b6cfa037b5</vt:lpwstr>
  </property>
  <property fmtid="{D5CDD505-2E9C-101B-9397-08002B2CF9AE}" pid="4" name="MSIP_Label_818d61c5-93d1-4091-b01b-ac48f4008754_Owner">
    <vt:lpwstr>GJones@geraldeve.com</vt:lpwstr>
  </property>
  <property fmtid="{D5CDD505-2E9C-101B-9397-08002B2CF9AE}" pid="5" name="MSIP_Label_818d61c5-93d1-4091-b01b-ac48f4008754_SetDate">
    <vt:lpwstr>2021-01-20T07:56:15.4555624Z</vt:lpwstr>
  </property>
  <property fmtid="{D5CDD505-2E9C-101B-9397-08002B2CF9AE}" pid="6" name="MSIP_Label_818d61c5-93d1-4091-b01b-ac48f4008754_Name">
    <vt:lpwstr>Public</vt:lpwstr>
  </property>
  <property fmtid="{D5CDD505-2E9C-101B-9397-08002B2CF9AE}" pid="7" name="MSIP_Label_818d61c5-93d1-4091-b01b-ac48f4008754_Application">
    <vt:lpwstr>Microsoft Azure Information Protection</vt:lpwstr>
  </property>
  <property fmtid="{D5CDD505-2E9C-101B-9397-08002B2CF9AE}" pid="8" name="MSIP_Label_818d61c5-93d1-4091-b01b-ac48f4008754_ActionId">
    <vt:lpwstr>d106f2f6-d00f-421c-9aeb-948104919713</vt:lpwstr>
  </property>
  <property fmtid="{D5CDD505-2E9C-101B-9397-08002B2CF9AE}" pid="9" name="MSIP_Label_818d61c5-93d1-4091-b01b-ac48f4008754_Extended_MSFT_Method">
    <vt:lpwstr>Automatic</vt:lpwstr>
  </property>
  <property fmtid="{D5CDD505-2E9C-101B-9397-08002B2CF9AE}" pid="10" name="Sensitivity">
    <vt:lpwstr>Public</vt:lpwstr>
  </property>
  <property fmtid="{D5CDD505-2E9C-101B-9397-08002B2CF9AE}" pid="11" name="ContentTypeId">
    <vt:lpwstr>0x010100FD57DD30FEAD9F4DB9E3204E47DDB2530029D253897797C04C9708D06A21EFD362</vt:lpwstr>
  </property>
  <property fmtid="{D5CDD505-2E9C-101B-9397-08002B2CF9AE}" pid="12" name="MediaServiceImageTags">
    <vt:lpwstr/>
  </property>
  <property fmtid="{D5CDD505-2E9C-101B-9397-08002B2CF9AE}" pid="13" name="TemplafyTenantId">
    <vt:lpwstr>newmark</vt:lpwstr>
  </property>
  <property fmtid="{D5CDD505-2E9C-101B-9397-08002B2CF9AE}" pid="14" name="TemplafyTemplateId">
    <vt:lpwstr>1110856096696500407</vt:lpwstr>
  </property>
  <property fmtid="{D5CDD505-2E9C-101B-9397-08002B2CF9AE}" pid="15" name="TemplafyUserProfileId">
    <vt:lpwstr>1111497240855969875</vt:lpwstr>
  </property>
  <property fmtid="{D5CDD505-2E9C-101B-9397-08002B2CF9AE}" pid="16" name="TemplafyFromBlank">
    <vt:bool>false</vt:bool>
  </property>
  <property fmtid="{D5CDD505-2E9C-101B-9397-08002B2CF9AE}" pid="17" name="JobID">
    <vt:lpwstr>1;#2118049|82a2e905-5ef2-44a5-bf03-b3b27b089a47</vt:lpwstr>
  </property>
  <property fmtid="{D5CDD505-2E9C-101B-9397-08002B2CF9AE}" pid="18" name="Client">
    <vt:lpwstr>4;#Dorback Assets Limited - D3618000|89ab2e1c-e6a8-4577-9f11-e8f89ce69ceb</vt:lpwstr>
  </property>
</Properties>
</file>