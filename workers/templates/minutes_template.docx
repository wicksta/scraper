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4222" w14:textId="68C6571A" w:rsidR="002A733D" w:rsidRPr="007B7F63" w:rsidRDefault="00932047" w:rsidP="0007579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50CCB" wp14:editId="0BC9459C">
                <wp:simplePos x="0" y="0"/>
                <wp:positionH relativeFrom="column">
                  <wp:posOffset>5194300</wp:posOffset>
                </wp:positionH>
                <wp:positionV relativeFrom="paragraph">
                  <wp:posOffset>-684838</wp:posOffset>
                </wp:positionV>
                <wp:extent cx="1525740" cy="532737"/>
                <wp:effectExtent l="0" t="0" r="0" b="1270"/>
                <wp:wrapNone/>
                <wp:docPr id="14174054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740" cy="53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B9CA0" w14:textId="29D10DBB" w:rsidR="00932047" w:rsidRDefault="00D67DF1" w:rsidP="00932047">
                            <w:pPr>
                              <w:pStyle w:val="Headerstyle"/>
                              <w:jc w:val="right"/>
                            </w:pPr>
                            <w:r>
                              <w:rPr>
                                <w:caps w:val="0"/>
                                <w:color w:val="4C4C4C" w:themeColor="accent6" w:themeShade="80"/>
                              </w:rPr>
                              <w:t>${date}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50CC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09pt;margin-top:-53.9pt;width:120.15pt;height: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" filled="f" stroked="f" strokeweight=".5pt">
                <v:textbox>
                  <w:txbxContent>
                    <w:p w14:paraId="38CB9CA0" w14:textId="29D10DBB" w:rsidR="00932047" w:rsidRDefault="00D67DF1" w:rsidP="00932047">
                      <w:pPr>
                        <w:pStyle w:val="Headerstyle"/>
                        <w:jc w:val="right"/>
                      </w:pPr>
                      <w:r>
                        <w:rPr>
                          <w:caps w:val="0"/>
                          <w:color w:val="4C4C4C" w:themeColor="accent6" w:themeShade="80"/>
                        </w:rPr>
                        <w:t>${date}</w:t>
                      </w:r>
                    </w:p>
                  </w:txbxContent>
                </v:textbox>
              </v:shape>
            </w:pict>
          </mc:Fallback>
        </mc:AlternateContent>
      </w:r>
      <w:r w:rsidR="002A733D">
        <w:t xml:space="preserve">Meeting on </w:t>
      </w:r>
      <w:r w:rsidR="00D67DF1">
        <w:t>${project}</w:t>
      </w:r>
    </w:p>
    <w:p w14:paraId="7557D14A" w14:textId="63B5E15C" w:rsidR="002A733D" w:rsidRDefault="00D67DF1" w:rsidP="00075791">
      <w:r>
        <w:t>${location}</w:t>
      </w:r>
    </w:p>
    <w:p w14:paraId="5E74D333" w14:textId="2F0B263C" w:rsidR="00725BD4" w:rsidRDefault="00725BD4" w:rsidP="00A86CB0">
      <w:pPr>
        <w:rPr>
          <w:b/>
          <w:bCs/>
        </w:rPr>
      </w:pPr>
    </w:p>
    <w:tbl>
      <w:tblPr>
        <w:tblStyle w:val="TableGrid"/>
        <w:tblW w:w="10348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3118"/>
      </w:tblGrid>
      <w:tr w:rsidR="00A86CB0" w:rsidRPr="00866EF2" w14:paraId="31ABB715" w14:textId="77777777" w:rsidTr="00080C30">
        <w:trPr>
          <w:trHeight w:val="283"/>
        </w:trPr>
        <w:tc>
          <w:tcPr>
            <w:tcW w:w="1560" w:type="dxa"/>
          </w:tcPr>
          <w:p w14:paraId="7C73E7AD" w14:textId="59C69A2C" w:rsidR="00A86CB0" w:rsidRDefault="00A86CB0" w:rsidP="0001094A">
            <w:pPr>
              <w:pStyle w:val="Tabletext"/>
            </w:pPr>
            <w:r w:rsidRPr="0001094A">
              <w:rPr>
                <w:b/>
                <w:bCs/>
              </w:rPr>
              <w:t>Present</w:t>
            </w:r>
            <w:r w:rsidRPr="0001094A">
              <w:t>:</w:t>
            </w:r>
          </w:p>
        </w:tc>
        <w:tc>
          <w:tcPr>
            <w:tcW w:w="2835" w:type="dxa"/>
          </w:tcPr>
          <w:p w14:paraId="438C0D2D" w14:textId="6E9D62B4" w:rsidR="00A86CB0" w:rsidRPr="0001094A" w:rsidRDefault="00A86CB0" w:rsidP="0001094A">
            <w:pPr>
              <w:pStyle w:val="Tabletext"/>
            </w:pPr>
            <w:r w:rsidRPr="0001094A">
              <w:t>${</w:t>
            </w:r>
            <w:proofErr w:type="spellStart"/>
            <w:r w:rsidRPr="0001094A">
              <w:t>name_first</w:t>
            </w:r>
            <w:proofErr w:type="spellEnd"/>
            <w:r w:rsidRPr="0001094A">
              <w:t>}</w:t>
            </w:r>
          </w:p>
        </w:tc>
        <w:tc>
          <w:tcPr>
            <w:tcW w:w="2835" w:type="dxa"/>
          </w:tcPr>
          <w:p w14:paraId="6EE24964" w14:textId="26481F18" w:rsidR="00A86CB0" w:rsidRPr="0001094A" w:rsidRDefault="00A86CB0" w:rsidP="0001094A">
            <w:pPr>
              <w:pStyle w:val="Tabletext"/>
            </w:pPr>
            <w:r w:rsidRPr="0001094A">
              <w:t>${</w:t>
            </w:r>
            <w:proofErr w:type="spellStart"/>
            <w:r w:rsidRPr="0001094A">
              <w:t>initials_first</w:t>
            </w:r>
            <w:proofErr w:type="spellEnd"/>
            <w:r w:rsidRPr="0001094A">
              <w:t>}</w:t>
            </w:r>
          </w:p>
        </w:tc>
        <w:tc>
          <w:tcPr>
            <w:tcW w:w="3118" w:type="dxa"/>
          </w:tcPr>
          <w:p w14:paraId="7A267D8E" w14:textId="58326FA5" w:rsidR="00A86CB0" w:rsidRPr="0001094A" w:rsidRDefault="00A86CB0" w:rsidP="0001094A">
            <w:pPr>
              <w:pStyle w:val="Tabletext"/>
            </w:pPr>
            <w:r w:rsidRPr="0001094A">
              <w:t>${</w:t>
            </w:r>
            <w:proofErr w:type="spellStart"/>
            <w:r w:rsidRPr="0001094A">
              <w:t>org_first</w:t>
            </w:r>
            <w:proofErr w:type="spellEnd"/>
            <w:r w:rsidRPr="0001094A">
              <w:t>}</w:t>
            </w:r>
          </w:p>
        </w:tc>
      </w:tr>
      <w:tr w:rsidR="00A86CB0" w:rsidRPr="0001094A" w14:paraId="5E7ABF54" w14:textId="77777777" w:rsidTr="00080C30">
        <w:trPr>
          <w:trHeight w:val="283"/>
        </w:trPr>
        <w:tc>
          <w:tcPr>
            <w:tcW w:w="1560" w:type="dxa"/>
          </w:tcPr>
          <w:p w14:paraId="62A57881" w14:textId="77777777" w:rsidR="00A86CB0" w:rsidRDefault="00A86CB0" w:rsidP="0001094A">
            <w:pPr>
              <w:pStyle w:val="Tabletext"/>
            </w:pPr>
          </w:p>
        </w:tc>
        <w:tc>
          <w:tcPr>
            <w:tcW w:w="2835" w:type="dxa"/>
          </w:tcPr>
          <w:p w14:paraId="44070A35" w14:textId="28F59622" w:rsidR="00A86CB0" w:rsidRPr="0001094A" w:rsidRDefault="00A86CB0" w:rsidP="0001094A">
            <w:pPr>
              <w:pStyle w:val="Tabletext"/>
            </w:pPr>
            <w:r w:rsidRPr="0001094A">
              <w:t>${name}</w:t>
            </w:r>
          </w:p>
        </w:tc>
        <w:tc>
          <w:tcPr>
            <w:tcW w:w="2835" w:type="dxa"/>
          </w:tcPr>
          <w:p w14:paraId="5D1F6F6A" w14:textId="53626FE8" w:rsidR="00A86CB0" w:rsidRPr="0001094A" w:rsidRDefault="00A86CB0" w:rsidP="0001094A">
            <w:pPr>
              <w:pStyle w:val="Tabletext"/>
            </w:pPr>
            <w:r w:rsidRPr="0001094A">
              <w:t>${initial</w:t>
            </w:r>
            <w:r w:rsidRPr="0001094A">
              <w:t>s</w:t>
            </w:r>
            <w:r w:rsidRPr="0001094A">
              <w:t>}</w:t>
            </w:r>
          </w:p>
        </w:tc>
        <w:tc>
          <w:tcPr>
            <w:tcW w:w="3118" w:type="dxa"/>
          </w:tcPr>
          <w:p w14:paraId="1A021F62" w14:textId="23FF8C55" w:rsidR="00A86CB0" w:rsidRPr="0001094A" w:rsidRDefault="00A86CB0" w:rsidP="0001094A">
            <w:pPr>
              <w:pStyle w:val="Tabletext"/>
            </w:pPr>
            <w:r w:rsidRPr="0001094A">
              <w:t>${org}</w:t>
            </w:r>
          </w:p>
        </w:tc>
      </w:tr>
    </w:tbl>
    <w:p w14:paraId="45C9C7AF" w14:textId="77777777" w:rsidR="009850D4" w:rsidRDefault="009850D4" w:rsidP="002A733D">
      <w:pPr>
        <w:rPr>
          <w:rFonts w:ascii="Calibri" w:hAnsi="Calibri" w:cs="Calibri"/>
          <w:sz w:val="20"/>
          <w:szCs w:val="20"/>
        </w:rPr>
      </w:pPr>
    </w:p>
    <w:p w14:paraId="25444E7E" w14:textId="2B1BEE0F" w:rsidR="007C67DC" w:rsidRPr="00C76B22" w:rsidRDefault="009850D4" w:rsidP="002A733D">
      <w:pPr>
        <w:rPr>
          <w:rFonts w:ascii="Calibri" w:hAnsi="Calibri" w:cs="Calibri"/>
          <w:sz w:val="24"/>
          <w:szCs w:val="24"/>
        </w:rPr>
      </w:pPr>
      <w:r w:rsidRPr="00C76B22">
        <w:rPr>
          <w:rFonts w:ascii="Calibri" w:hAnsi="Calibri" w:cs="Calibri"/>
          <w:sz w:val="24"/>
          <w:szCs w:val="24"/>
        </w:rPr>
        <w:t>${table_gap}</w:t>
      </w:r>
    </w:p>
    <w:tbl>
      <w:tblPr>
        <w:tblStyle w:val="TableGrid1"/>
        <w:tblW w:w="10343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16"/>
        <w:gridCol w:w="7743"/>
        <w:gridCol w:w="1984"/>
      </w:tblGrid>
      <w:tr w:rsidR="007B7F63" w:rsidRPr="00866EF2" w14:paraId="22B95B3B" w14:textId="77777777" w:rsidTr="004C415E">
        <w:trPr>
          <w:trHeight w:val="283"/>
        </w:trPr>
        <w:tc>
          <w:tcPr>
            <w:tcW w:w="616" w:type="dxa"/>
          </w:tcPr>
          <w:p w14:paraId="5E615EED" w14:textId="77777777" w:rsidR="007B7F63" w:rsidRPr="00866EF2" w:rsidRDefault="007B7F63" w:rsidP="00D3050D">
            <w:pPr>
              <w:pStyle w:val="Tabletextbold"/>
            </w:pPr>
          </w:p>
        </w:tc>
        <w:tc>
          <w:tcPr>
            <w:tcW w:w="7743" w:type="dxa"/>
            <w:vAlign w:val="center"/>
          </w:tcPr>
          <w:p w14:paraId="588397DE" w14:textId="77777777" w:rsidR="007B7F63" w:rsidRPr="00866EF2" w:rsidRDefault="007B7F63" w:rsidP="00866EF2">
            <w:pPr>
              <w:pStyle w:val="Tabletextbold"/>
            </w:pPr>
          </w:p>
        </w:tc>
        <w:tc>
          <w:tcPr>
            <w:tcW w:w="1984" w:type="dxa"/>
            <w:vAlign w:val="center"/>
          </w:tcPr>
          <w:p w14:paraId="4B65FD75" w14:textId="77777777" w:rsidR="007B7F63" w:rsidRPr="00866EF2" w:rsidRDefault="007B7F63" w:rsidP="00866EF2">
            <w:pPr>
              <w:pStyle w:val="Tabletextbold"/>
            </w:pPr>
            <w:r w:rsidRPr="00866EF2">
              <w:t>Action</w:t>
            </w:r>
          </w:p>
        </w:tc>
      </w:tr>
      <w:tr w:rsidR="007B7F63" w:rsidRPr="00866EF2" w14:paraId="5B1D93C4" w14:textId="77777777" w:rsidTr="004C415E">
        <w:trPr>
          <w:trHeight w:val="283"/>
        </w:trPr>
        <w:tc>
          <w:tcPr>
            <w:tcW w:w="616" w:type="dxa"/>
          </w:tcPr>
          <w:p w14:paraId="3BEDA539" w14:textId="7F947A43" w:rsidR="007B7F63" w:rsidRPr="00866EF2" w:rsidRDefault="00336FB4" w:rsidP="00D3050D">
            <w:pPr>
              <w:pStyle w:val="Tabletext"/>
            </w:pPr>
            <w:r>
              <w:t>${no}.</w:t>
            </w:r>
          </w:p>
        </w:tc>
        <w:tc>
          <w:tcPr>
            <w:tcW w:w="7743" w:type="dxa"/>
            <w:vAlign w:val="center"/>
          </w:tcPr>
          <w:p w14:paraId="26E85DCA" w14:textId="0CB2B25F" w:rsidR="007B7F63" w:rsidRPr="00866EF2" w:rsidRDefault="00D67DF1" w:rsidP="00866EF2">
            <w:pPr>
              <w:pStyle w:val="Tabletext"/>
            </w:pPr>
            <w:r>
              <w:t>${minute}</w:t>
            </w:r>
          </w:p>
        </w:tc>
        <w:tc>
          <w:tcPr>
            <w:tcW w:w="1984" w:type="dxa"/>
            <w:vAlign w:val="center"/>
          </w:tcPr>
          <w:p w14:paraId="3B62DF4E" w14:textId="43B2C45B" w:rsidR="007B7F63" w:rsidRPr="00866EF2" w:rsidRDefault="00D67DF1" w:rsidP="00866EF2">
            <w:pPr>
              <w:pStyle w:val="Tabletext"/>
            </w:pPr>
            <w:r>
              <w:t>${action</w:t>
            </w:r>
            <w:r w:rsidR="006013CC">
              <w:t>}</w:t>
            </w:r>
          </w:p>
        </w:tc>
      </w:tr>
    </w:tbl>
    <w:p w14:paraId="6F3EAFBA" w14:textId="77777777" w:rsidR="002A733D" w:rsidRDefault="002A733D" w:rsidP="002A733D">
      <w:pPr>
        <w:tabs>
          <w:tab w:val="left" w:pos="720"/>
        </w:tabs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52E86AC1" w14:textId="368B55A4" w:rsidR="00B2485D" w:rsidRDefault="00D67DF1" w:rsidP="002A733D">
      <w:pPr>
        <w:ind w:right="23"/>
      </w:pPr>
      <w:r>
        <w:t>${job_no}</w:t>
      </w:r>
    </w:p>
    <w:p w14:paraId="1CE60A53" w14:textId="516BCDF8" w:rsidR="00D67DF1" w:rsidRDefault="00D67DF1" w:rsidP="002A733D">
      <w:pPr>
        <w:ind w:right="23"/>
      </w:pPr>
      <w:r>
        <w:t>${date_of_minutes}</w:t>
      </w:r>
    </w:p>
    <w:sectPr w:rsidR="00D67DF1" w:rsidSect="002241F4">
      <w:headerReference w:type="default" r:id="rId10"/>
      <w:footerReference w:type="default" r:id="rId11"/>
      <w:type w:val="continuous"/>
      <w:pgSz w:w="11910" w:h="16840" w:code="9"/>
      <w:pgMar w:top="2000" w:right="428" w:bottom="1120" w:left="851" w:header="808" w:footer="9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37C6" w14:textId="77777777" w:rsidR="00243F1D" w:rsidRDefault="00243F1D">
      <w:r>
        <w:separator/>
      </w:r>
    </w:p>
  </w:endnote>
  <w:endnote w:type="continuationSeparator" w:id="0">
    <w:p w14:paraId="49E274EA" w14:textId="77777777" w:rsidR="00243F1D" w:rsidRDefault="00243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2885" w14:textId="77777777" w:rsidR="00B2485D" w:rsidRDefault="009705D6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65312" behindDoc="1" locked="0" layoutInCell="1" allowOverlap="1" wp14:anchorId="1EBE7DC0" wp14:editId="0CEB03A6">
              <wp:simplePos x="0" y="0"/>
              <wp:positionH relativeFrom="page">
                <wp:posOffset>517155</wp:posOffset>
              </wp:positionH>
              <wp:positionV relativeFrom="page">
                <wp:posOffset>9978608</wp:posOffset>
              </wp:positionV>
              <wp:extent cx="1101725" cy="16065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01725" cy="160655"/>
                        <a:chOff x="0" y="0"/>
                        <a:chExt cx="1101725" cy="160655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499" cy="15956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52220" y="4958"/>
                          <a:ext cx="148921" cy="15113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660985" y="1487"/>
                          <a:ext cx="28829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56210">
                              <a:moveTo>
                                <a:pt x="135258" y="112487"/>
                              </a:moveTo>
                              <a:lnTo>
                                <a:pt x="99977" y="112487"/>
                              </a:lnTo>
                              <a:lnTo>
                                <a:pt x="118310" y="155601"/>
                              </a:lnTo>
                              <a:lnTo>
                                <a:pt x="156084" y="155601"/>
                              </a:lnTo>
                              <a:lnTo>
                                <a:pt x="152502" y="148168"/>
                              </a:lnTo>
                              <a:lnTo>
                                <a:pt x="147321" y="137661"/>
                              </a:lnTo>
                              <a:lnTo>
                                <a:pt x="142551" y="127804"/>
                              </a:lnTo>
                              <a:lnTo>
                                <a:pt x="135258" y="112487"/>
                              </a:lnTo>
                              <a:close/>
                            </a:path>
                            <a:path w="288290" h="156210">
                              <a:moveTo>
                                <a:pt x="238752" y="100101"/>
                              </a:moveTo>
                              <a:lnTo>
                                <a:pt x="198889" y="100101"/>
                              </a:lnTo>
                              <a:lnTo>
                                <a:pt x="239178" y="149159"/>
                              </a:lnTo>
                              <a:lnTo>
                                <a:pt x="243271" y="154610"/>
                              </a:lnTo>
                              <a:lnTo>
                                <a:pt x="247875" y="155601"/>
                              </a:lnTo>
                              <a:lnTo>
                                <a:pt x="253972" y="155105"/>
                              </a:lnTo>
                              <a:lnTo>
                                <a:pt x="288165" y="155105"/>
                              </a:lnTo>
                              <a:lnTo>
                                <a:pt x="279979" y="146186"/>
                              </a:lnTo>
                              <a:lnTo>
                                <a:pt x="263573" y="127804"/>
                              </a:lnTo>
                              <a:lnTo>
                                <a:pt x="242921" y="104792"/>
                              </a:lnTo>
                              <a:lnTo>
                                <a:pt x="238752" y="100101"/>
                              </a:lnTo>
                              <a:close/>
                            </a:path>
                            <a:path w="288290" h="156210">
                              <a:moveTo>
                                <a:pt x="80067" y="0"/>
                              </a:moveTo>
                              <a:lnTo>
                                <a:pt x="75974" y="0"/>
                              </a:lnTo>
                              <a:lnTo>
                                <a:pt x="74439" y="990"/>
                              </a:lnTo>
                              <a:lnTo>
                                <a:pt x="73458" y="2974"/>
                              </a:lnTo>
                              <a:lnTo>
                                <a:pt x="69877" y="10902"/>
                              </a:lnTo>
                              <a:lnTo>
                                <a:pt x="18375" y="118931"/>
                              </a:lnTo>
                              <a:lnTo>
                                <a:pt x="14260" y="127665"/>
                              </a:lnTo>
                              <a:lnTo>
                                <a:pt x="10258" y="135655"/>
                              </a:lnTo>
                              <a:lnTo>
                                <a:pt x="6810" y="142206"/>
                              </a:lnTo>
                              <a:lnTo>
                                <a:pt x="4092" y="147177"/>
                              </a:lnTo>
                              <a:lnTo>
                                <a:pt x="0" y="155105"/>
                              </a:lnTo>
                              <a:lnTo>
                                <a:pt x="31634" y="155105"/>
                              </a:lnTo>
                              <a:lnTo>
                                <a:pt x="32657" y="151637"/>
                              </a:lnTo>
                              <a:lnTo>
                                <a:pt x="34150" y="147177"/>
                              </a:lnTo>
                              <a:lnTo>
                                <a:pt x="38242" y="136274"/>
                              </a:lnTo>
                              <a:lnTo>
                                <a:pt x="40801" y="126859"/>
                              </a:lnTo>
                              <a:lnTo>
                                <a:pt x="56106" y="119426"/>
                              </a:lnTo>
                              <a:lnTo>
                                <a:pt x="64761" y="116949"/>
                              </a:lnTo>
                              <a:lnTo>
                                <a:pt x="73970" y="115462"/>
                              </a:lnTo>
                              <a:lnTo>
                                <a:pt x="79311" y="114719"/>
                              </a:lnTo>
                              <a:lnTo>
                                <a:pt x="99977" y="112487"/>
                              </a:lnTo>
                              <a:lnTo>
                                <a:pt x="135258" y="112487"/>
                              </a:lnTo>
                              <a:lnTo>
                                <a:pt x="133615" y="109020"/>
                              </a:lnTo>
                              <a:lnTo>
                                <a:pt x="161669" y="106046"/>
                              </a:lnTo>
                              <a:lnTo>
                                <a:pt x="191943" y="106046"/>
                              </a:lnTo>
                              <a:lnTo>
                                <a:pt x="191894" y="104792"/>
                              </a:lnTo>
                              <a:lnTo>
                                <a:pt x="191769" y="101589"/>
                              </a:lnTo>
                              <a:lnTo>
                                <a:pt x="194327" y="101092"/>
                              </a:lnTo>
                              <a:lnTo>
                                <a:pt x="196373" y="100594"/>
                              </a:lnTo>
                              <a:lnTo>
                                <a:pt x="198889" y="100101"/>
                              </a:lnTo>
                              <a:lnTo>
                                <a:pt x="238752" y="100101"/>
                              </a:lnTo>
                              <a:lnTo>
                                <a:pt x="233907" y="94650"/>
                              </a:lnTo>
                              <a:lnTo>
                                <a:pt x="56106" y="94650"/>
                              </a:lnTo>
                              <a:lnTo>
                                <a:pt x="73458" y="53520"/>
                              </a:lnTo>
                              <a:lnTo>
                                <a:pt x="107252" y="53520"/>
                              </a:lnTo>
                              <a:lnTo>
                                <a:pt x="86206" y="10902"/>
                              </a:lnTo>
                              <a:lnTo>
                                <a:pt x="82625" y="2974"/>
                              </a:lnTo>
                              <a:lnTo>
                                <a:pt x="81602" y="990"/>
                              </a:lnTo>
                              <a:lnTo>
                                <a:pt x="80067" y="0"/>
                              </a:lnTo>
                              <a:close/>
                            </a:path>
                            <a:path w="288290" h="156210">
                              <a:moveTo>
                                <a:pt x="191943" y="106046"/>
                              </a:moveTo>
                              <a:lnTo>
                                <a:pt x="161669" y="106046"/>
                              </a:lnTo>
                              <a:lnTo>
                                <a:pt x="161643" y="109020"/>
                              </a:lnTo>
                              <a:lnTo>
                                <a:pt x="161521" y="119426"/>
                              </a:lnTo>
                              <a:lnTo>
                                <a:pt x="161332" y="125435"/>
                              </a:lnTo>
                              <a:lnTo>
                                <a:pt x="161221" y="128965"/>
                              </a:lnTo>
                              <a:lnTo>
                                <a:pt x="160815" y="135655"/>
                              </a:lnTo>
                              <a:lnTo>
                                <a:pt x="160693" y="137661"/>
                              </a:lnTo>
                              <a:lnTo>
                                <a:pt x="160590" y="139356"/>
                              </a:lnTo>
                              <a:lnTo>
                                <a:pt x="159157" y="154610"/>
                              </a:lnTo>
                              <a:lnTo>
                                <a:pt x="159111" y="155105"/>
                              </a:lnTo>
                              <a:lnTo>
                                <a:pt x="194838" y="155105"/>
                              </a:lnTo>
                              <a:lnTo>
                                <a:pt x="194327" y="149655"/>
                              </a:lnTo>
                              <a:lnTo>
                                <a:pt x="193070" y="128965"/>
                              </a:lnTo>
                              <a:lnTo>
                                <a:pt x="192543" y="119426"/>
                              </a:lnTo>
                              <a:lnTo>
                                <a:pt x="192475" y="118133"/>
                              </a:lnTo>
                              <a:lnTo>
                                <a:pt x="192413" y="116949"/>
                              </a:lnTo>
                              <a:lnTo>
                                <a:pt x="192297" y="114719"/>
                              </a:lnTo>
                              <a:lnTo>
                                <a:pt x="192060" y="109020"/>
                              </a:lnTo>
                              <a:lnTo>
                                <a:pt x="191943" y="106046"/>
                              </a:lnTo>
                              <a:close/>
                            </a:path>
                            <a:path w="288290" h="156210">
                              <a:moveTo>
                                <a:pt x="107252" y="53520"/>
                              </a:moveTo>
                              <a:lnTo>
                                <a:pt x="73458" y="53520"/>
                              </a:lnTo>
                              <a:lnTo>
                                <a:pt x="87741" y="90189"/>
                              </a:lnTo>
                              <a:lnTo>
                                <a:pt x="80067" y="91676"/>
                              </a:lnTo>
                              <a:lnTo>
                                <a:pt x="63738" y="93656"/>
                              </a:lnTo>
                              <a:lnTo>
                                <a:pt x="61180" y="94153"/>
                              </a:lnTo>
                              <a:lnTo>
                                <a:pt x="58664" y="94153"/>
                              </a:lnTo>
                              <a:lnTo>
                                <a:pt x="56106" y="94650"/>
                              </a:lnTo>
                              <a:lnTo>
                                <a:pt x="233907" y="94650"/>
                              </a:lnTo>
                              <a:lnTo>
                                <a:pt x="229500" y="89692"/>
                              </a:lnTo>
                              <a:lnTo>
                                <a:pt x="236849" y="86721"/>
                              </a:lnTo>
                              <a:lnTo>
                                <a:pt x="122914" y="86721"/>
                              </a:lnTo>
                              <a:lnTo>
                                <a:pt x="119851" y="80108"/>
                              </a:lnTo>
                              <a:lnTo>
                                <a:pt x="113741" y="67070"/>
                              </a:lnTo>
                              <a:lnTo>
                                <a:pt x="110678" y="60458"/>
                              </a:lnTo>
                              <a:lnTo>
                                <a:pt x="107252" y="53520"/>
                              </a:lnTo>
                              <a:close/>
                            </a:path>
                            <a:path w="288290" h="156210">
                              <a:moveTo>
                                <a:pt x="210144" y="2477"/>
                              </a:moveTo>
                              <a:lnTo>
                                <a:pt x="197865" y="2477"/>
                              </a:lnTo>
                              <a:lnTo>
                                <a:pt x="190745" y="2974"/>
                              </a:lnTo>
                              <a:lnTo>
                                <a:pt x="184094" y="2974"/>
                              </a:lnTo>
                              <a:lnTo>
                                <a:pt x="177998" y="3471"/>
                              </a:lnTo>
                              <a:lnTo>
                                <a:pt x="159622" y="3471"/>
                              </a:lnTo>
                              <a:lnTo>
                                <a:pt x="160134" y="8918"/>
                              </a:lnTo>
                              <a:lnTo>
                                <a:pt x="160805" y="21734"/>
                              </a:lnTo>
                              <a:lnTo>
                                <a:pt x="161146" y="31328"/>
                              </a:lnTo>
                              <a:lnTo>
                                <a:pt x="161226" y="33588"/>
                              </a:lnTo>
                              <a:lnTo>
                                <a:pt x="161285" y="35246"/>
                              </a:lnTo>
                              <a:lnTo>
                                <a:pt x="161468" y="44601"/>
                              </a:lnTo>
                              <a:lnTo>
                                <a:pt x="161565" y="49555"/>
                              </a:lnTo>
                              <a:lnTo>
                                <a:pt x="161669" y="81763"/>
                              </a:lnTo>
                              <a:lnTo>
                                <a:pt x="127007" y="86224"/>
                              </a:lnTo>
                              <a:lnTo>
                                <a:pt x="125472" y="86224"/>
                              </a:lnTo>
                              <a:lnTo>
                                <a:pt x="124449" y="86721"/>
                              </a:lnTo>
                              <a:lnTo>
                                <a:pt x="236849" y="86721"/>
                              </a:lnTo>
                              <a:lnTo>
                                <a:pt x="245208" y="83343"/>
                              </a:lnTo>
                              <a:lnTo>
                                <a:pt x="253528" y="76316"/>
                              </a:lnTo>
                              <a:lnTo>
                                <a:pt x="193303" y="76316"/>
                              </a:lnTo>
                              <a:lnTo>
                                <a:pt x="193400" y="44601"/>
                              </a:lnTo>
                              <a:lnTo>
                                <a:pt x="193519" y="34596"/>
                              </a:lnTo>
                              <a:lnTo>
                                <a:pt x="193601" y="31328"/>
                              </a:lnTo>
                              <a:lnTo>
                                <a:pt x="193719" y="26634"/>
                              </a:lnTo>
                              <a:lnTo>
                                <a:pt x="193815" y="22795"/>
                              </a:lnTo>
                              <a:lnTo>
                                <a:pt x="197354" y="22298"/>
                              </a:lnTo>
                              <a:lnTo>
                                <a:pt x="259670" y="22298"/>
                              </a:lnTo>
                              <a:lnTo>
                                <a:pt x="256978" y="17591"/>
                              </a:lnTo>
                              <a:lnTo>
                                <a:pt x="239848" y="6828"/>
                              </a:lnTo>
                              <a:lnTo>
                                <a:pt x="210144" y="2477"/>
                              </a:lnTo>
                              <a:close/>
                            </a:path>
                            <a:path w="288290" h="156210">
                              <a:moveTo>
                                <a:pt x="259670" y="22298"/>
                              </a:moveTo>
                              <a:lnTo>
                                <a:pt x="206563" y="22298"/>
                              </a:lnTo>
                              <a:lnTo>
                                <a:pt x="216995" y="23212"/>
                              </a:lnTo>
                              <a:lnTo>
                                <a:pt x="226521" y="26634"/>
                              </a:lnTo>
                              <a:lnTo>
                                <a:pt x="233464" y="33588"/>
                              </a:lnTo>
                              <a:lnTo>
                                <a:pt x="236036" y="44601"/>
                              </a:lnTo>
                              <a:lnTo>
                                <a:pt x="236090" y="49966"/>
                              </a:lnTo>
                              <a:lnTo>
                                <a:pt x="235128" y="56494"/>
                              </a:lnTo>
                              <a:lnTo>
                                <a:pt x="204516" y="74828"/>
                              </a:lnTo>
                              <a:lnTo>
                                <a:pt x="197865" y="76316"/>
                              </a:lnTo>
                              <a:lnTo>
                                <a:pt x="253528" y="76316"/>
                              </a:lnTo>
                              <a:lnTo>
                                <a:pt x="256903" y="73464"/>
                              </a:lnTo>
                              <a:lnTo>
                                <a:pt x="264183" y="60458"/>
                              </a:lnTo>
                              <a:lnTo>
                                <a:pt x="266641" y="45094"/>
                              </a:lnTo>
                              <a:lnTo>
                                <a:pt x="266720" y="44601"/>
                              </a:lnTo>
                              <a:lnTo>
                                <a:pt x="264835" y="31328"/>
                              </a:lnTo>
                              <a:lnTo>
                                <a:pt x="259670" y="2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64100" y="497"/>
                          <a:ext cx="192792" cy="1595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1D4F0D" id="Group 3" o:spid="_x0000_s1026" style="position:absolute;margin-left:40.7pt;margin-top:785.7pt;width:86.75pt;height:12.65pt;z-index:-15751168;mso-wrap-distance-left:0;mso-wrap-distance-right:0;mso-position-horizontal-relative:page;mso-position-vertical-relative:page" coordsize="11017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4834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">
                <v:imagedata r:id="rId4" o:title=""/>
              </v:shape>
              <v:shape id="Image 5" o:spid="_x0000_s1028" type="#_x0000_t75" style="position:absolute;left:9522;top:49;width:1489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">
                <v:imagedata r:id="rId5" o:title=""/>
              </v:shape>
              <v:shape id="Graphic 6" o:spid="_x0000_s1029" style="position:absolute;left:6609;top:14;width:2883;height:1562;visibility:visible;mso-wrap-style:square;v-text-anchor:top" coordsize="28829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" path="m135258,112487r-35281,l118310,155601r37774,l152502,148168r-5181,-10507l142551,127804r-7293,-15317xem238752,100101r-39863,l239178,149159r4093,5451l247875,155601r6097,-496l288165,155105r-8186,-8919l263573,127804,242921,104792r-4169,-4691xem80067,l75974,,74439,990r-981,1984l69877,10902,18375,118931r-4115,8734l10258,135655r-3448,6551l4092,147177,,155105r31634,l32657,151637r1493,-4460l38242,136274r2559,-9415l56106,119426r8655,-2477l73970,115462r5341,-743l99977,112487r35281,l133615,109020r28054,-2974l191943,106046r-49,-1254l191769,101589r2558,-497l196373,100594r2516,-493l238752,100101r-4845,-5451l56106,94650,73458,53520r33794,l86206,10902,82625,2974,81602,990,80067,xem191943,106046r-30274,l161643,109020r-122,10406l161332,125435r-111,3530l160815,135655r-122,2006l160590,139356r-1433,15254l159111,155105r35727,l194327,149655r-1257,-20690l192543,119426r-68,-1293l192413,116949r-116,-2230l192060,109020r-117,-2974xem107252,53520r-33794,l87741,90189r-7674,1487l63738,93656r-2558,497l58664,94153r-2558,497l233907,94650r-4407,-4958l236849,86721r-113935,l119851,80108,113741,67070r-3063,-6612l107252,53520xem210144,2477r-12279,l190745,2974r-6651,l177998,3471r-18376,l160134,8918r671,12816l161146,31328r80,2260l161285,35246r183,9355l161565,49555r104,32208l127007,86224r-1535,l124449,86721r112400,l245208,83343r8320,-7027l193303,76316r97,-31715l193519,34596r82,-3268l193719,26634r96,-3839l197354,22298r62316,l256978,17591,239848,6828,210144,2477xem259670,22298r-53107,l216995,23212r9526,3422l233464,33588r2572,11013l236090,49966r-962,6528l204516,74828r-6651,1488l253528,76316r3375,-2852l264183,60458r2458,-15364l266720,44601,264835,31328r-5165,-9030xe" fillcolor="black" stroked="f">
                <v:path arrowok="t"/>
              </v:shape>
              <v:shape id="Image 7" o:spid="_x0000_s1030" type="#_x0000_t75" style="position:absolute;left:4641;top:4;width:1927;height: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5824" behindDoc="1" locked="0" layoutInCell="1" allowOverlap="1" wp14:anchorId="2EF7A310" wp14:editId="6D3779A5">
              <wp:simplePos x="0" y="0"/>
              <wp:positionH relativeFrom="page">
                <wp:posOffset>6988302</wp:posOffset>
              </wp:positionH>
              <wp:positionV relativeFrom="page">
                <wp:posOffset>9969950</wp:posOffset>
              </wp:positionV>
              <wp:extent cx="7683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E27464" w14:textId="77777777" w:rsidR="00B2485D" w:rsidRDefault="009705D6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7A31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50.25pt;margin-top:785.05pt;width:6.05pt;height:10.95pt;z-index:-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AblwEAACADAAAOAAAAZHJzL2Uyb0RvYy54bWysUsGO0zAQvSPxD5bvNOmutixR0xWwAiGt&#10;AGnhA1zHbixij5lxm/TvGbtpi+CGuNjjmfHze2+8fpj8IA4GyUFo5XJRS2GChs6FXSu/f/vw6l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" filled="f" stroked="f">
              <v:textbox inset="0,0,0,0">
                <w:txbxContent>
                  <w:p w14:paraId="28E27464" w14:textId="77777777" w:rsidR="00B2485D" w:rsidRDefault="009705D6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0BA8" w14:textId="77777777" w:rsidR="00243F1D" w:rsidRDefault="00243F1D">
      <w:r>
        <w:separator/>
      </w:r>
    </w:p>
  </w:footnote>
  <w:footnote w:type="continuationSeparator" w:id="0">
    <w:p w14:paraId="46F87227" w14:textId="77777777" w:rsidR="00243F1D" w:rsidRDefault="00243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DC8B" w14:textId="77777777" w:rsidR="00B2485D" w:rsidRDefault="0067559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67872" behindDoc="1" locked="0" layoutInCell="1" allowOverlap="1" wp14:anchorId="6F6E7FEB" wp14:editId="08EE4FC2">
              <wp:simplePos x="0" y="0"/>
              <wp:positionH relativeFrom="page">
                <wp:posOffset>511810</wp:posOffset>
              </wp:positionH>
              <wp:positionV relativeFrom="page">
                <wp:posOffset>601235</wp:posOffset>
              </wp:positionV>
              <wp:extent cx="5486400" cy="182880"/>
              <wp:effectExtent l="0" t="0" r="0" b="7620"/>
              <wp:wrapNone/>
              <wp:docPr id="4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864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81D64" w14:textId="77777777" w:rsidR="00675590" w:rsidRPr="00D862C8" w:rsidRDefault="00675590" w:rsidP="00675590">
                          <w:pPr>
                            <w:pStyle w:val="Header"/>
                            <w:rPr>
                              <w:rStyle w:val="SubtleReference"/>
                            </w:rPr>
                          </w:pPr>
                          <w:r w:rsidRPr="00675590">
                            <w:rPr>
                              <w:rStyle w:val="SubtleReference"/>
                            </w:rPr>
                            <w:t>minutes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E7FE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0.3pt;margin-top:47.35pt;width:6in;height:14.4pt;z-index:-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" filled="f" stroked="f">
              <v:path arrowok="t"/>
              <v:textbox inset="0,0,0,0">
                <w:txbxContent>
                  <w:p w14:paraId="32681D64" w14:textId="77777777" w:rsidR="00675590" w:rsidRPr="00D862C8" w:rsidRDefault="00675590" w:rsidP="00675590">
                    <w:pPr>
                      <w:pStyle w:val="Header"/>
                      <w:rPr>
                        <w:rStyle w:val="SubtleReference"/>
                      </w:rPr>
                    </w:pPr>
                    <w:r w:rsidRPr="00675590">
                      <w:rPr>
                        <w:rStyle w:val="SubtleReference"/>
                      </w:rPr>
                      <w:t>minutes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05D6">
      <w:rPr>
        <w:noProof/>
      </w:rPr>
      <mc:AlternateContent>
        <mc:Choice Requires="wps">
          <w:drawing>
            <wp:anchor distT="0" distB="0" distL="0" distR="0" simplePos="0" relativeHeight="487564288" behindDoc="1" locked="0" layoutInCell="1" allowOverlap="1" wp14:anchorId="551963DB" wp14:editId="16A9838D">
              <wp:simplePos x="0" y="0"/>
              <wp:positionH relativeFrom="page">
                <wp:posOffset>511809</wp:posOffset>
              </wp:positionH>
              <wp:positionV relativeFrom="page">
                <wp:posOffset>516254</wp:posOffset>
              </wp:positionV>
              <wp:extent cx="674814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48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48145">
                            <a:moveTo>
                              <a:pt x="0" y="0"/>
                            </a:moveTo>
                            <a:lnTo>
                              <a:pt x="6748145" y="0"/>
                            </a:lnTo>
                          </a:path>
                        </a:pathLst>
                      </a:custGeom>
                      <a:ln w="6350">
                        <a:solidFill>
                          <a:schemeClr val="tx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3CBBA" id="Graphic 1" o:spid="_x0000_s1026" style="position:absolute;margin-left:40.3pt;margin-top:40.65pt;width:531.35pt;height:.1pt;z-index:-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48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" path="m,l6748145,e" filled="f" strokecolor="#026bb6 [3215]" strokeweight="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049C0"/>
    <w:multiLevelType w:val="multilevel"/>
    <w:tmpl w:val="EF0C1E5A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pStyle w:val="Numberedparas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567" w:hanging="567"/>
      </w:pPr>
    </w:lvl>
    <w:lvl w:ilvl="4">
      <w:start w:val="1"/>
      <w:numFmt w:val="decimal"/>
      <w:lvlText w:val="%1.%2.%3.%4.%5"/>
      <w:lvlJc w:val="left"/>
      <w:pPr>
        <w:ind w:left="567" w:hanging="567"/>
      </w:pPr>
    </w:lvl>
    <w:lvl w:ilvl="5">
      <w:start w:val="1"/>
      <w:numFmt w:val="decimal"/>
      <w:lvlText w:val="%1.%2.%3.%4.%5.%6"/>
      <w:lvlJc w:val="left"/>
      <w:pPr>
        <w:ind w:left="567" w:hanging="567"/>
      </w:pPr>
    </w:lvl>
    <w:lvl w:ilvl="6">
      <w:start w:val="1"/>
      <w:numFmt w:val="decimal"/>
      <w:lvlText w:val="%1.%2.%3.%4.%5.%6.%7"/>
      <w:lvlJc w:val="left"/>
      <w:pPr>
        <w:ind w:left="567" w:hanging="567"/>
      </w:pPr>
    </w:lvl>
    <w:lvl w:ilvl="7">
      <w:start w:val="1"/>
      <w:numFmt w:val="decimal"/>
      <w:lvlText w:val="%1.%2.%3.%4.%5.%6.%7.%8"/>
      <w:lvlJc w:val="left"/>
      <w:pPr>
        <w:ind w:left="567" w:hanging="567"/>
      </w:pPr>
    </w:lvl>
    <w:lvl w:ilvl="8">
      <w:start w:val="1"/>
      <w:numFmt w:val="decimal"/>
      <w:lvlText w:val="%1.%2.%3.%4.%5.%6.%7.%8.%9"/>
      <w:lvlJc w:val="left"/>
      <w:pPr>
        <w:ind w:left="567" w:hanging="567"/>
      </w:pPr>
    </w:lvl>
  </w:abstractNum>
  <w:num w:numId="1" w16cid:durableId="109931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0E"/>
    <w:rsid w:val="0001094A"/>
    <w:rsid w:val="00075791"/>
    <w:rsid w:val="00080C30"/>
    <w:rsid w:val="000B1537"/>
    <w:rsid w:val="000C17A1"/>
    <w:rsid w:val="00143CEB"/>
    <w:rsid w:val="0019253E"/>
    <w:rsid w:val="001B17B4"/>
    <w:rsid w:val="001C297F"/>
    <w:rsid w:val="001E1D48"/>
    <w:rsid w:val="001E772E"/>
    <w:rsid w:val="00202B46"/>
    <w:rsid w:val="002241F4"/>
    <w:rsid w:val="00243F1D"/>
    <w:rsid w:val="0028058F"/>
    <w:rsid w:val="002A733D"/>
    <w:rsid w:val="002C11E0"/>
    <w:rsid w:val="00336FB4"/>
    <w:rsid w:val="003B0149"/>
    <w:rsid w:val="004B3B28"/>
    <w:rsid w:val="004C415E"/>
    <w:rsid w:val="006013CC"/>
    <w:rsid w:val="00663046"/>
    <w:rsid w:val="006640C7"/>
    <w:rsid w:val="00675590"/>
    <w:rsid w:val="006A4674"/>
    <w:rsid w:val="006C1B8E"/>
    <w:rsid w:val="00725BD4"/>
    <w:rsid w:val="00773CAC"/>
    <w:rsid w:val="00786EEE"/>
    <w:rsid w:val="007B7F63"/>
    <w:rsid w:val="007C67DC"/>
    <w:rsid w:val="00866EF2"/>
    <w:rsid w:val="00923CC3"/>
    <w:rsid w:val="00932047"/>
    <w:rsid w:val="0094363C"/>
    <w:rsid w:val="009705D6"/>
    <w:rsid w:val="009850D4"/>
    <w:rsid w:val="00997C91"/>
    <w:rsid w:val="00A653FF"/>
    <w:rsid w:val="00A86CB0"/>
    <w:rsid w:val="00B2485D"/>
    <w:rsid w:val="00B93DA3"/>
    <w:rsid w:val="00C14B0E"/>
    <w:rsid w:val="00C76B22"/>
    <w:rsid w:val="00C876D4"/>
    <w:rsid w:val="00CF5D13"/>
    <w:rsid w:val="00D3050D"/>
    <w:rsid w:val="00D67DF1"/>
    <w:rsid w:val="00E128E3"/>
    <w:rsid w:val="00E7073D"/>
    <w:rsid w:val="00EA14F1"/>
    <w:rsid w:val="00EB2E4B"/>
    <w:rsid w:val="00FA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32703"/>
  <w15:docId w15:val="{5C7FF3B5-A893-4215-A84B-586473A0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1"/>
    <w:pPr>
      <w:spacing w:line="360" w:lineRule="auto"/>
    </w:pPr>
    <w:rPr>
      <w:rFonts w:ascii="Arial" w:eastAsia="Arial" w:hAnsi="Arial" w:cs="Arial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abletext">
    <w:name w:val="Table text"/>
    <w:basedOn w:val="NoSpacing"/>
    <w:uiPriority w:val="2"/>
    <w:qFormat/>
    <w:rsid w:val="00075791"/>
    <w:pPr>
      <w:widowControl/>
      <w:tabs>
        <w:tab w:val="left" w:pos="284"/>
      </w:tabs>
      <w:autoSpaceDE/>
      <w:autoSpaceDN/>
      <w:spacing w:line="240" w:lineRule="exact"/>
    </w:pPr>
    <w:rPr>
      <w:rFonts w:eastAsiaTheme="minorHAnsi" w:cstheme="minorBidi"/>
      <w:sz w:val="20"/>
      <w:lang w:val="en-GB"/>
    </w:rPr>
  </w:style>
  <w:style w:type="paragraph" w:customStyle="1" w:styleId="Tabletextbold">
    <w:name w:val="Table text bold"/>
    <w:basedOn w:val="Tabletext"/>
    <w:uiPriority w:val="2"/>
    <w:qFormat/>
    <w:rsid w:val="00075791"/>
    <w:pPr>
      <w:spacing w:before="40" w:after="40" w:line="360" w:lineRule="auto"/>
    </w:pPr>
    <w:rPr>
      <w:b/>
      <w:sz w:val="22"/>
    </w:rPr>
  </w:style>
  <w:style w:type="paragraph" w:customStyle="1" w:styleId="Numberedparas">
    <w:name w:val="Numbered paras"/>
    <w:basedOn w:val="Normal"/>
    <w:rsid w:val="002A733D"/>
    <w:pPr>
      <w:widowControl/>
      <w:numPr>
        <w:ilvl w:val="2"/>
        <w:numId w:val="1"/>
      </w:numPr>
      <w:tabs>
        <w:tab w:val="left" w:pos="284"/>
      </w:tabs>
      <w:autoSpaceDE/>
      <w:autoSpaceDN/>
      <w:spacing w:after="240" w:line="240" w:lineRule="exact"/>
      <w:ind w:right="822"/>
    </w:pPr>
    <w:rPr>
      <w:rFonts w:asciiTheme="minorHAnsi" w:eastAsiaTheme="minorHAnsi" w:hAnsiTheme="minorHAnsi" w:cstheme="minorBidi"/>
      <w:sz w:val="20"/>
      <w:lang w:val="en-GB"/>
    </w:rPr>
  </w:style>
  <w:style w:type="table" w:styleId="TableGrid">
    <w:name w:val="Table Grid"/>
    <w:basedOn w:val="TableNormal"/>
    <w:rsid w:val="002A733D"/>
    <w:pPr>
      <w:widowControl/>
      <w:autoSpaceDE/>
      <w:autoSpaceDN/>
      <w:spacing w:line="260" w:lineRule="exact"/>
    </w:pPr>
    <w:rPr>
      <w:lang w:val="en-GB"/>
    </w:rPr>
    <w:tblPr>
      <w:tblInd w:w="0" w:type="nil"/>
      <w:tblBorders>
        <w:top w:val="single" w:sz="2" w:space="0" w:color="A6A6A6" w:themeColor="background1" w:themeShade="A6"/>
        <w:bottom w:val="single" w:sz="2" w:space="0" w:color="A6A6A6" w:themeColor="background1" w:themeShade="A6"/>
        <w:insideH w:val="single" w:sz="2" w:space="0" w:color="A6A6A6" w:themeColor="background1" w:themeShade="A6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NoSpacing">
    <w:name w:val="No Spacing"/>
    <w:uiPriority w:val="1"/>
    <w:qFormat/>
    <w:rsid w:val="002A733D"/>
    <w:rPr>
      <w:rFonts w:ascii="Arial" w:eastAsia="Arial" w:hAnsi="Arial" w:cs="Arial"/>
      <w:lang w:val="pt-PT"/>
    </w:rPr>
  </w:style>
  <w:style w:type="paragraph" w:styleId="Header">
    <w:name w:val="header"/>
    <w:aliases w:val="(Page)"/>
    <w:basedOn w:val="Normal"/>
    <w:link w:val="HeaderChar"/>
    <w:uiPriority w:val="99"/>
    <w:unhideWhenUsed/>
    <w:rsid w:val="002A733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(Page) Char"/>
    <w:basedOn w:val="DefaultParagraphFont"/>
    <w:link w:val="Header"/>
    <w:uiPriority w:val="99"/>
    <w:rsid w:val="002A733D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2A73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33D"/>
    <w:rPr>
      <w:rFonts w:ascii="Arial" w:eastAsia="Arial" w:hAnsi="Arial" w:cs="Arial"/>
      <w:lang w:val="pt-PT"/>
    </w:rPr>
  </w:style>
  <w:style w:type="character" w:styleId="SubtleReference">
    <w:name w:val="Subtle Reference"/>
    <w:basedOn w:val="DefaultParagraphFont"/>
    <w:uiPriority w:val="31"/>
    <w:qFormat/>
    <w:rsid w:val="00675590"/>
    <w:rPr>
      <w:caps w:val="0"/>
      <w:smallCaps/>
      <w:color w:val="5A5A5A" w:themeColor="text1" w:themeTint="A5"/>
      <w:spacing w:val="22"/>
    </w:rPr>
  </w:style>
  <w:style w:type="character" w:styleId="IntenseReference">
    <w:name w:val="Intense Reference"/>
    <w:basedOn w:val="DefaultParagraphFont"/>
    <w:uiPriority w:val="32"/>
    <w:qFormat/>
    <w:rsid w:val="00923CC3"/>
    <w:rPr>
      <w:b/>
      <w:bCs/>
      <w:smallCaps/>
      <w:color w:val="026BB6" w:themeColor="accent1"/>
      <w:spacing w:val="5"/>
    </w:rPr>
  </w:style>
  <w:style w:type="paragraph" w:customStyle="1" w:styleId="Headerstyle">
    <w:name w:val="Header style"/>
    <w:basedOn w:val="Normal"/>
    <w:qFormat/>
    <w:rsid w:val="006A4674"/>
    <w:pPr>
      <w:widowControl/>
      <w:tabs>
        <w:tab w:val="center" w:pos="4513"/>
        <w:tab w:val="right" w:pos="9026"/>
      </w:tabs>
      <w:autoSpaceDE/>
      <w:autoSpaceDN/>
    </w:pPr>
    <w:rPr>
      <w:rFonts w:eastAsia="Aptos" w:cs="Times New Roman"/>
      <w:b/>
      <w:caps/>
      <w:spacing w:val="22"/>
      <w:kern w:val="2"/>
      <w:sz w:val="18"/>
      <w:szCs w:val="24"/>
      <w:lang w:val="en-GB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23CC3"/>
    <w:rPr>
      <w:color w:val="666666"/>
    </w:rPr>
  </w:style>
  <w:style w:type="table" w:customStyle="1" w:styleId="TableGrid1">
    <w:name w:val="Table Grid1"/>
    <w:basedOn w:val="TableNormal"/>
    <w:next w:val="TableGrid"/>
    <w:rsid w:val="007B7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7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ares\office\Planning\PLANNING%20&amp;%20DEVELOPMENT%20LIBRARY\New%20Starters%20Library\11%20Templates\1.%20TEMPLATES%20CREATED%20BY%20SKY%20-%20USE%20THESE\Template_Minutes.dotx" TargetMode="External"/></Relationships>
</file>

<file path=word/theme/theme1.xml><?xml version="1.0" encoding="utf-8"?>
<a:theme xmlns:a="http://schemas.openxmlformats.org/drawingml/2006/main" name="Office Theme">
  <a:themeElements>
    <a:clrScheme name="Newmark 2">
      <a:dk1>
        <a:sysClr val="windowText" lastClr="000000"/>
      </a:dk1>
      <a:lt1>
        <a:srgbClr val="FFFFFF"/>
      </a:lt1>
      <a:dk2>
        <a:srgbClr val="026BB6"/>
      </a:dk2>
      <a:lt2>
        <a:srgbClr val="003E69"/>
      </a:lt2>
      <a:accent1>
        <a:srgbClr val="026BB6"/>
      </a:accent1>
      <a:accent2>
        <a:srgbClr val="003E69"/>
      </a:accent2>
      <a:accent3>
        <a:srgbClr val="23C4FF"/>
      </a:accent3>
      <a:accent4>
        <a:srgbClr val="E5E5E5"/>
      </a:accent4>
      <a:accent5>
        <a:srgbClr val="CCCCCC"/>
      </a:accent5>
      <a:accent6>
        <a:srgbClr val="999999"/>
      </a:accent6>
      <a:hlink>
        <a:srgbClr val="23C4FF"/>
      </a:hlink>
      <a:folHlink>
        <a:srgbClr val="9999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73c5e8-1c60-4ab2-941e-99de34230d02">
      <Terms xmlns="http://schemas.microsoft.com/office/infopath/2007/PartnerControls"/>
    </lcf76f155ced4ddcb4097134ff3c332f>
    <TaxCatchAll xmlns="d7cb4c69-8e46-44f2-84ff-906f1299a3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4B8F818B7355488061AB081BC70F22" ma:contentTypeVersion="14" ma:contentTypeDescription="Create a new document." ma:contentTypeScope="" ma:versionID="ea1fc99e93d53ae977fd4d352f8276bc">
  <xsd:schema xmlns:xsd="http://www.w3.org/2001/XMLSchema" xmlns:xs="http://www.w3.org/2001/XMLSchema" xmlns:p="http://schemas.microsoft.com/office/2006/metadata/properties" xmlns:ns2="9f73c5e8-1c60-4ab2-941e-99de34230d02" xmlns:ns3="d7cb4c69-8e46-44f2-84ff-906f1299a341" targetNamespace="http://schemas.microsoft.com/office/2006/metadata/properties" ma:root="true" ma:fieldsID="6c3411f58c118be92714938131b40db7" ns2:_="" ns3:_="">
    <xsd:import namespace="9f73c5e8-1c60-4ab2-941e-99de34230d02"/>
    <xsd:import namespace="d7cb4c69-8e46-44f2-84ff-906f1299a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3c5e8-1c60-4ab2-941e-99de34230d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9e3d10-fad4-4f03-a70c-ca5e5cef40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b4c69-8e46-44f2-84ff-906f1299a34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3f1fa0-f506-4e1c-9dad-405b27014c56}" ma:internalName="TaxCatchAll" ma:showField="CatchAllData" ma:web="d7cb4c69-8e46-44f2-84ff-906f1299a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A8482D-1817-46AD-AD5C-FB9BBADBC197}">
  <ds:schemaRefs>
    <ds:schemaRef ds:uri="http://schemas.microsoft.com/office/2006/metadata/properties"/>
    <ds:schemaRef ds:uri="http://schemas.microsoft.com/office/infopath/2007/PartnerControls"/>
    <ds:schemaRef ds:uri="9f73c5e8-1c60-4ab2-941e-99de34230d02"/>
    <ds:schemaRef ds:uri="d7cb4c69-8e46-44f2-84ff-906f1299a341"/>
  </ds:schemaRefs>
</ds:datastoreItem>
</file>

<file path=customXml/itemProps2.xml><?xml version="1.0" encoding="utf-8"?>
<ds:datastoreItem xmlns:ds="http://schemas.openxmlformats.org/officeDocument/2006/customXml" ds:itemID="{8B22F823-569B-4A20-8022-57923379F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75147B-7B70-4DBB-904D-64A04D29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3c5e8-1c60-4ab2-941e-99de34230d02"/>
    <ds:schemaRef ds:uri="d7cb4c69-8e46-44f2-84ff-906f1299a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ares\office\Planning\PLANNING &amp; DEVELOPMENT LIBRARY\New Starters Library\11 Templates\1. TEMPLATES CREATED BY SKY - USE THESE\Template_Minutes.dotx</Template>
  <TotalTime>73</TotalTime>
  <Pages>1</Pages>
  <Words>33</Words>
  <Characters>169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Word-Template-8.5x11-Corporate-Formatt-2.docx</vt:lpstr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Word-Template-8.5x11-Corporate-Formatt-2.docx</dc:title>
  <dc:creator>James Wickham</dc:creator>
  <cp:lastModifiedBy>James Wickham</cp:lastModifiedBy>
  <cp:revision>15</cp:revision>
  <cp:lastPrinted>2025-04-29T12:42:00Z</cp:lastPrinted>
  <dcterms:created xsi:type="dcterms:W3CDTF">2026-03-02T08:44:00Z</dcterms:created>
  <dcterms:modified xsi:type="dcterms:W3CDTF">2026-03-04T22:52:00Z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MSIP_Label_818d61c5-93d1-4091-b01b-ac48f4008754_ActionId">
    <vt:lpwstr>f817e80e-d69f-4f54-824d-69b44e328fd7</vt:lpwstr>
  </property>
  <property fmtid="{D5CDD505-2E9C-101B-9397-08002B2CF9AE}" pid="6" name="MSIP_Label_818d61c5-93d1-4091-b01b-ac48f4008754_ContentBits">
    <vt:lpwstr>0</vt:lpwstr>
  </property>
  <property fmtid="{D5CDD505-2E9C-101B-9397-08002B2CF9AE}" pid="7" name="MSIP_Label_818d61c5-93d1-4091-b01b-ac48f4008754_Enabled">
    <vt:lpwstr>true</vt:lpwstr>
  </property>
  <property fmtid="{D5CDD505-2E9C-101B-9397-08002B2CF9AE}" pid="8" name="MSIP_Label_818d61c5-93d1-4091-b01b-ac48f4008754_Method">
    <vt:lpwstr>Standard</vt:lpwstr>
  </property>
  <property fmtid="{D5CDD505-2E9C-101B-9397-08002B2CF9AE}" pid="9" name="MSIP_Label_818d61c5-93d1-4091-b01b-ac48f4008754_Name">
    <vt:lpwstr>818d61c5-93d1-4091-b01b-ac48f4008754</vt:lpwstr>
  </property>
  <property fmtid="{D5CDD505-2E9C-101B-9397-08002B2CF9AE}" pid="10" name="MSIP_Label_818d61c5-93d1-4091-b01b-ac48f4008754_SetDate">
    <vt:lpwstr>2024-11-27T15:16:49Z</vt:lpwstr>
  </property>
  <property fmtid="{D5CDD505-2E9C-101B-9397-08002B2CF9AE}" pid="11" name="MSIP_Label_818d61c5-93d1-4091-b01b-ac48f4008754_SiteId">
    <vt:lpwstr>e30a82f4-3fdd-4882-820f-d2b6cfa037b5</vt:lpwstr>
  </property>
  <property fmtid="{D5CDD505-2E9C-101B-9397-08002B2CF9AE}" pid="12" name="Producer">
    <vt:lpwstr>Microsoft® Word for Microsoft 365</vt:lpwstr>
  </property>
  <property fmtid="{D5CDD505-2E9C-101B-9397-08002B2CF9AE}" pid="13" name="ContentTypeId">
    <vt:lpwstr>0x010100664B8F818B7355488061AB081BC70F22</vt:lpwstr>
  </property>
</Properties>
</file>